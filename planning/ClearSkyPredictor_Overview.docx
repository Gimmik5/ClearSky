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n-GB"/>
        </w:rPr>
        <w:alias w:val="Date:"/>
        <w:tag w:val="Date:"/>
        <w:id w:val="-348802302"/>
        <w:placeholder>
          <w:docPart w:val="09BF41127FC14158BA3644FA6A2EE72E"/>
        </w:placeholder>
        <w:temporary/>
        <w:showingPlcHdr/>
        <w15:appearance w15:val="hidden"/>
      </w:sdtPr>
      <w:sdtContent>
        <w:p w14:paraId="672410E9" w14:textId="77777777" w:rsidR="00B979D8" w:rsidRPr="006272EE" w:rsidRDefault="00917394">
          <w:pPr>
            <w:pStyle w:val="Date"/>
            <w:rPr>
              <w:lang w:val="en-GB"/>
            </w:rPr>
          </w:pPr>
          <w:r w:rsidRPr="006272EE">
            <w:rPr>
              <w:lang w:val="en-GB" w:bidi="en-GB"/>
            </w:rPr>
            <w:t>Date</w:t>
          </w:r>
        </w:p>
      </w:sdtContent>
    </w:sdt>
    <w:p w14:paraId="6DA99827" w14:textId="338C3090" w:rsidR="00B979D8" w:rsidRPr="006272EE" w:rsidRDefault="001C7F98">
      <w:pPr>
        <w:pStyle w:val="Title"/>
        <w:rPr>
          <w:lang w:val="en-GB"/>
        </w:rPr>
      </w:pPr>
      <w:r>
        <w:rPr>
          <w:lang w:val="en-GB"/>
        </w:rPr>
        <w:t>Developing a Sky at night brightness predictor</w:t>
      </w:r>
    </w:p>
    <w:p w14:paraId="1E3F0462" w14:textId="07BD953D" w:rsidR="00B979D8" w:rsidRDefault="001C7F98">
      <w:pPr>
        <w:pStyle w:val="Heading1"/>
        <w:rPr>
          <w:lang w:val="en-GB"/>
        </w:rPr>
      </w:pPr>
      <w:bookmarkStart w:id="0" w:name="_Toc218254222"/>
      <w:r>
        <w:rPr>
          <w:lang w:val="en-GB"/>
        </w:rPr>
        <w:t>Mission Statement</w:t>
      </w:r>
      <w:bookmarkEnd w:id="0"/>
    </w:p>
    <w:p w14:paraId="16E9CEE6" w14:textId="0BD7FFFB" w:rsidR="001C7F98" w:rsidRPr="006272EE" w:rsidRDefault="001C7F98" w:rsidP="001C7F98">
      <w:pPr>
        <w:rPr>
          <w:lang w:val="en-GB"/>
        </w:rPr>
      </w:pPr>
      <w:r w:rsidRPr="001C7F98">
        <w:t>Develop an autonomous solar-powered monitoring system that continuously measures sky brightness and atmospheric conditions to predict optimal stargazing opportunities while contributing to light pollution research.</w:t>
      </w:r>
    </w:p>
    <w:p w14:paraId="53A6A9B1" w14:textId="2EF67603" w:rsidR="00A40744" w:rsidRDefault="00A40744" w:rsidP="00A40744">
      <w:pPr>
        <w:rPr>
          <w:lang w:val="en-GB"/>
        </w:rPr>
      </w:pPr>
    </w:p>
    <w:sdt>
      <w:sdtPr>
        <w:rPr>
          <w:rFonts w:asciiTheme="minorHAnsi" w:hAnsiTheme="minorHAnsi"/>
          <w:caps w:val="0"/>
          <w:color w:val="707070" w:themeColor="accent1"/>
          <w:spacing w:val="0"/>
          <w:sz w:val="22"/>
          <w:szCs w:val="22"/>
        </w:rPr>
        <w:id w:val="-106797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3195402" w14:textId="1F4A47C0" w:rsidR="001C7F98" w:rsidRDefault="001C7F98">
          <w:pPr>
            <w:pStyle w:val="TOCHeading"/>
          </w:pPr>
          <w:r>
            <w:t>Contents</w:t>
          </w:r>
        </w:p>
        <w:p w14:paraId="4482A363" w14:textId="669004CC" w:rsidR="00926918" w:rsidRDefault="001C7F98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254222" w:history="1">
            <w:r w:rsidR="00926918" w:rsidRPr="00D4493D">
              <w:rPr>
                <w:rStyle w:val="Hyperlink"/>
                <w:noProof/>
                <w:lang w:val="en-GB"/>
              </w:rPr>
              <w:t>Mission Statement</w:t>
            </w:r>
            <w:r w:rsidR="00926918">
              <w:rPr>
                <w:noProof/>
                <w:webHidden/>
              </w:rPr>
              <w:tab/>
            </w:r>
            <w:r w:rsidR="00926918">
              <w:rPr>
                <w:noProof/>
                <w:webHidden/>
              </w:rPr>
              <w:fldChar w:fldCharType="begin"/>
            </w:r>
            <w:r w:rsidR="00926918">
              <w:rPr>
                <w:noProof/>
                <w:webHidden/>
              </w:rPr>
              <w:instrText xml:space="preserve"> PAGEREF _Toc218254222 \h </w:instrText>
            </w:r>
            <w:r w:rsidR="00926918">
              <w:rPr>
                <w:noProof/>
                <w:webHidden/>
              </w:rPr>
            </w:r>
            <w:r w:rsidR="00926918">
              <w:rPr>
                <w:noProof/>
                <w:webHidden/>
              </w:rPr>
              <w:fldChar w:fldCharType="separate"/>
            </w:r>
            <w:r w:rsidR="00926918">
              <w:rPr>
                <w:noProof/>
                <w:webHidden/>
              </w:rPr>
              <w:t>1</w:t>
            </w:r>
            <w:r w:rsidR="00926918">
              <w:rPr>
                <w:noProof/>
                <w:webHidden/>
              </w:rPr>
              <w:fldChar w:fldCharType="end"/>
            </w:r>
          </w:hyperlink>
        </w:p>
        <w:p w14:paraId="62C2E4C7" w14:textId="453E9827" w:rsidR="00926918" w:rsidRDefault="00926918">
          <w:pPr>
            <w:pStyle w:val="TOC1"/>
            <w:tabs>
              <w:tab w:val="left" w:pos="480"/>
              <w:tab w:val="right" w:leader="dot" w:pos="829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254223" w:history="1">
            <w:r w:rsidRPr="00D4493D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D4493D">
              <w:rPr>
                <w:rStyle w:val="Hyperlink"/>
                <w:noProof/>
              </w:rPr>
              <w:t>Stakeholder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FA1FF" w14:textId="3242702D" w:rsidR="00926918" w:rsidRDefault="0092691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8254224" w:history="1">
            <w:r w:rsidRPr="00D4493D">
              <w:rPr>
                <w:rStyle w:val="Hyperlink"/>
                <w:noProof/>
                <w:lang w:val="en-GB"/>
              </w:rPr>
              <w:t>Primary Stakeholder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6AF91" w14:textId="6D2624E6" w:rsidR="00926918" w:rsidRDefault="0092691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8254225" w:history="1">
            <w:r w:rsidRPr="00D4493D">
              <w:rPr>
                <w:rStyle w:val="Hyperlink"/>
                <w:noProof/>
                <w:lang w:val="en-GB"/>
              </w:rPr>
              <w:t>Secondary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A3827" w14:textId="3DA12E59" w:rsidR="00926918" w:rsidRDefault="00926918">
          <w:pPr>
            <w:pStyle w:val="TOC1"/>
            <w:tabs>
              <w:tab w:val="left" w:pos="480"/>
              <w:tab w:val="right" w:leader="dot" w:pos="829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254226" w:history="1">
            <w:r w:rsidRPr="00D4493D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D4493D">
              <w:rPr>
                <w:rStyle w:val="Hyperlink"/>
                <w:noProof/>
              </w:rPr>
              <w:t>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8E7EB" w14:textId="07D5DEB7" w:rsidR="00926918" w:rsidRDefault="00926918">
          <w:pPr>
            <w:pStyle w:val="TOC2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218254227" w:history="1">
            <w:r w:rsidRPr="00D4493D">
              <w:rPr>
                <w:rStyle w:val="Hyperlink"/>
                <w:noProof/>
              </w:rPr>
              <w:t>2.1.</w:t>
            </w:r>
            <w:r>
              <w:rPr>
                <w:noProof/>
              </w:rPr>
              <w:tab/>
            </w:r>
            <w:r w:rsidRPr="00D4493D">
              <w:rPr>
                <w:rStyle w:val="Hyperlink"/>
                <w:noProof/>
              </w:rPr>
              <w:t>System Context Design: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5DB3D" w14:textId="1DA87D3A" w:rsidR="00926918" w:rsidRDefault="00926918">
          <w:pPr>
            <w:pStyle w:val="TOC2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218254228" w:history="1">
            <w:r w:rsidRPr="00D4493D">
              <w:rPr>
                <w:rStyle w:val="Hyperlink"/>
                <w:noProof/>
              </w:rPr>
              <w:t>2.2.</w:t>
            </w:r>
            <w:r>
              <w:rPr>
                <w:noProof/>
              </w:rPr>
              <w:tab/>
            </w:r>
            <w:r w:rsidRPr="00D4493D">
              <w:rPr>
                <w:rStyle w:val="Hyperlink"/>
                <w:noProof/>
              </w:rPr>
              <w:t>System Breakdown structure: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8AE31" w14:textId="115D6DFF" w:rsidR="00926918" w:rsidRDefault="00926918">
          <w:pPr>
            <w:pStyle w:val="TOC2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218254229" w:history="1">
            <w:r w:rsidRPr="00D4493D">
              <w:rPr>
                <w:rStyle w:val="Hyperlink"/>
                <w:noProof/>
              </w:rPr>
              <w:t>2.3.</w:t>
            </w:r>
            <w:r>
              <w:rPr>
                <w:noProof/>
              </w:rPr>
              <w:tab/>
            </w:r>
            <w:r w:rsidRPr="00D4493D">
              <w:rPr>
                <w:rStyle w:val="Hyperlink"/>
                <w:noProof/>
              </w:rPr>
              <w:t>Equipment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F7189" w14:textId="7CA3A43C" w:rsidR="00926918" w:rsidRDefault="00926918">
          <w:pPr>
            <w:pStyle w:val="TOC1"/>
            <w:tabs>
              <w:tab w:val="left" w:pos="480"/>
              <w:tab w:val="right" w:leader="dot" w:pos="829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254230" w:history="1">
            <w:r w:rsidRPr="00D4493D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D4493D">
              <w:rPr>
                <w:rStyle w:val="Hyperlink"/>
                <w:noProof/>
              </w:rPr>
              <w:t>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33F2E" w14:textId="3DE0A0A9" w:rsidR="00926918" w:rsidRDefault="00926918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254231" w:history="1">
            <w:r w:rsidRPr="00D4493D">
              <w:rPr>
                <w:rStyle w:val="Hyperlink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B9A36" w14:textId="6F9297C8" w:rsidR="00926918" w:rsidRDefault="00926918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254232" w:history="1">
            <w:r w:rsidRPr="00D4493D">
              <w:rPr>
                <w:rStyle w:val="Hyperlink"/>
                <w:noProof/>
              </w:rPr>
              <w:t>verification &amp;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_Toc218254232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7BC92" w14:textId="57F0E7E0" w:rsidR="00926918" w:rsidRDefault="00926918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254233" w:history="1">
            <w:r w:rsidRPr="00D4493D">
              <w:rPr>
                <w:rStyle w:val="Hyperlink"/>
                <w:noProof/>
              </w:rPr>
              <w:t>Risk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9F44B" w14:textId="1DBDF694" w:rsidR="00926918" w:rsidRDefault="00926918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254234" w:history="1">
            <w:r w:rsidRPr="00D4493D">
              <w:rPr>
                <w:rStyle w:val="Hyperlink"/>
                <w:noProof/>
              </w:rPr>
              <w:t>Acceptance 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_Toc218254234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89D61" w14:textId="649DD77B" w:rsidR="001C7F98" w:rsidRDefault="001C7F98">
          <w:r>
            <w:rPr>
              <w:b/>
              <w:bCs/>
              <w:noProof/>
            </w:rPr>
            <w:fldChar w:fldCharType="end"/>
          </w:r>
        </w:p>
      </w:sdtContent>
    </w:sdt>
    <w:p w14:paraId="7F40C4E0" w14:textId="77777777" w:rsidR="001C7F98" w:rsidRDefault="001C7F98">
      <w:pPr>
        <w:rPr>
          <w:rFonts w:asciiTheme="majorHAnsi" w:hAnsiTheme="majorHAnsi"/>
          <w:caps/>
          <w:color w:val="2E2E2E" w:themeColor="accent2"/>
          <w:spacing w:val="14"/>
          <w:sz w:val="26"/>
          <w:szCs w:val="26"/>
        </w:rPr>
      </w:pPr>
      <w:r>
        <w:br w:type="page"/>
      </w:r>
    </w:p>
    <w:p w14:paraId="44A63863" w14:textId="7E14CE71" w:rsidR="001C7F98" w:rsidRDefault="001C7F98" w:rsidP="000B419A">
      <w:pPr>
        <w:pStyle w:val="Heading1"/>
        <w:numPr>
          <w:ilvl w:val="0"/>
          <w:numId w:val="32"/>
        </w:numPr>
      </w:pPr>
      <w:bookmarkStart w:id="1" w:name="_Toc218254223"/>
      <w:r>
        <w:lastRenderedPageBreak/>
        <w:t>Stakeholder analysis</w:t>
      </w:r>
      <w:bookmarkEnd w:id="1"/>
    </w:p>
    <w:p w14:paraId="32245FDC" w14:textId="01FADDE9" w:rsidR="001C7F98" w:rsidRPr="001C7F98" w:rsidRDefault="001C7F98" w:rsidP="001C7F98">
      <w:pPr>
        <w:pStyle w:val="Heading2"/>
        <w:rPr>
          <w:lang w:val="en-GB"/>
        </w:rPr>
      </w:pPr>
      <w:bookmarkStart w:id="2" w:name="_Toc218254224"/>
      <w:r w:rsidRPr="001C7F98">
        <w:rPr>
          <w:lang w:val="en-GB"/>
        </w:rPr>
        <w:t>Primary Stakeholder</w:t>
      </w:r>
      <w:bookmarkEnd w:id="2"/>
    </w:p>
    <w:p w14:paraId="387E5669" w14:textId="77777777" w:rsidR="001C7F98" w:rsidRPr="001C7F98" w:rsidRDefault="001C7F98" w:rsidP="001C7F98">
      <w:pPr>
        <w:ind w:left="-284" w:hanging="283"/>
        <w:rPr>
          <w:lang w:val="en-GB"/>
        </w:rPr>
      </w:pPr>
      <w:r w:rsidRPr="001C7F98">
        <w:rPr>
          <w:b/>
          <w:bCs/>
          <w:lang w:val="en-GB"/>
        </w:rPr>
        <w:t>User (Gideon)</w:t>
      </w:r>
      <w:r w:rsidRPr="001C7F98">
        <w:rPr>
          <w:lang w:val="en-GB"/>
        </w:rPr>
        <w:t xml:space="preserve"> - Astronomy enthusiast and systems engineer</w:t>
      </w:r>
    </w:p>
    <w:p w14:paraId="61C5CBAA" w14:textId="77777777" w:rsidR="001C7F98" w:rsidRPr="001C7F98" w:rsidRDefault="001C7F98" w:rsidP="001C7F98">
      <w:pPr>
        <w:numPr>
          <w:ilvl w:val="0"/>
          <w:numId w:val="16"/>
        </w:numPr>
        <w:ind w:left="-284" w:hanging="283"/>
        <w:rPr>
          <w:lang w:val="en-GB"/>
        </w:rPr>
      </w:pPr>
      <w:r w:rsidRPr="001C7F98">
        <w:rPr>
          <w:lang w:val="en-GB"/>
        </w:rPr>
        <w:t>Wants: Reliable predictions for stargazing/astrophotography</w:t>
      </w:r>
    </w:p>
    <w:p w14:paraId="7C232A92" w14:textId="77777777" w:rsidR="001C7F98" w:rsidRPr="001C7F98" w:rsidRDefault="001C7F98" w:rsidP="001C7F98">
      <w:pPr>
        <w:numPr>
          <w:ilvl w:val="0"/>
          <w:numId w:val="16"/>
        </w:numPr>
        <w:ind w:left="-284" w:hanging="283"/>
        <w:rPr>
          <w:lang w:val="en-GB"/>
        </w:rPr>
      </w:pPr>
      <w:r w:rsidRPr="001C7F98">
        <w:rPr>
          <w:lang w:val="en-GB"/>
        </w:rPr>
        <w:t>Needs: Low maintenance, accurate alerts, historical data</w:t>
      </w:r>
    </w:p>
    <w:p w14:paraId="6C251FDE" w14:textId="77777777" w:rsidR="001C7F98" w:rsidRPr="001C7F98" w:rsidRDefault="001C7F98" w:rsidP="001C7F98">
      <w:pPr>
        <w:numPr>
          <w:ilvl w:val="0"/>
          <w:numId w:val="16"/>
        </w:numPr>
        <w:ind w:left="-284" w:hanging="283"/>
        <w:rPr>
          <w:lang w:val="en-GB"/>
        </w:rPr>
      </w:pPr>
      <w:r w:rsidRPr="001C7F98">
        <w:rPr>
          <w:lang w:val="en-GB"/>
        </w:rPr>
        <w:t>Constraints: Budget &lt;£150, DIY assembly capability</w:t>
      </w:r>
    </w:p>
    <w:p w14:paraId="6744792A" w14:textId="1E3A6D06" w:rsidR="001C7F98" w:rsidRPr="001C7F98" w:rsidRDefault="001C7F98" w:rsidP="001C7F98">
      <w:pPr>
        <w:pStyle w:val="Heading2"/>
        <w:rPr>
          <w:lang w:val="en-GB"/>
        </w:rPr>
      </w:pPr>
      <w:bookmarkStart w:id="3" w:name="_Toc218254225"/>
      <w:r>
        <w:rPr>
          <w:lang w:val="en-GB"/>
        </w:rPr>
        <w:t>S</w:t>
      </w:r>
      <w:r w:rsidRPr="001C7F98">
        <w:rPr>
          <w:lang w:val="en-GB"/>
        </w:rPr>
        <w:t>econdary Stakeholders</w:t>
      </w:r>
      <w:bookmarkEnd w:id="3"/>
    </w:p>
    <w:p w14:paraId="48E9214A" w14:textId="77777777" w:rsidR="001C7F98" w:rsidRPr="001C7F98" w:rsidRDefault="001C7F98" w:rsidP="001C7F98">
      <w:pPr>
        <w:ind w:left="-284" w:hanging="283"/>
        <w:rPr>
          <w:lang w:val="en-GB"/>
        </w:rPr>
      </w:pPr>
      <w:r w:rsidRPr="001C7F98">
        <w:rPr>
          <w:b/>
          <w:bCs/>
          <w:lang w:val="en-GB"/>
        </w:rPr>
        <w:t>Citizen Science Community</w:t>
      </w:r>
      <w:r w:rsidRPr="001C7F98">
        <w:rPr>
          <w:lang w:val="en-GB"/>
        </w:rPr>
        <w:t xml:space="preserve"> (Globe at Night, Dark Sky International)</w:t>
      </w:r>
    </w:p>
    <w:p w14:paraId="32AEF657" w14:textId="77777777" w:rsidR="001C7F98" w:rsidRPr="001C7F98" w:rsidRDefault="001C7F98" w:rsidP="001C7F98">
      <w:pPr>
        <w:numPr>
          <w:ilvl w:val="0"/>
          <w:numId w:val="17"/>
        </w:numPr>
        <w:ind w:left="-284" w:hanging="283"/>
        <w:rPr>
          <w:lang w:val="en-GB"/>
        </w:rPr>
      </w:pPr>
      <w:r w:rsidRPr="001C7F98">
        <w:rPr>
          <w:lang w:val="en-GB"/>
        </w:rPr>
        <w:t>Wants: Standardized light pollution data</w:t>
      </w:r>
    </w:p>
    <w:p w14:paraId="7D2D3501" w14:textId="77777777" w:rsidR="001C7F98" w:rsidRPr="001C7F98" w:rsidRDefault="001C7F98" w:rsidP="001C7F98">
      <w:pPr>
        <w:numPr>
          <w:ilvl w:val="0"/>
          <w:numId w:val="17"/>
        </w:numPr>
        <w:ind w:left="-284" w:hanging="283"/>
        <w:rPr>
          <w:lang w:val="en-GB"/>
        </w:rPr>
      </w:pPr>
      <w:r w:rsidRPr="001C7F98">
        <w:rPr>
          <w:lang w:val="en-GB"/>
        </w:rPr>
        <w:t>Needs: Calibrated measurements, metadata, API access</w:t>
      </w:r>
    </w:p>
    <w:p w14:paraId="4A57598E" w14:textId="77777777" w:rsidR="001C7F98" w:rsidRPr="001C7F98" w:rsidRDefault="001C7F98" w:rsidP="001C7F98">
      <w:pPr>
        <w:ind w:left="-284" w:hanging="283"/>
        <w:rPr>
          <w:lang w:val="en-GB"/>
        </w:rPr>
      </w:pPr>
      <w:r w:rsidRPr="001C7F98">
        <w:rPr>
          <w:b/>
          <w:bCs/>
          <w:lang w:val="en-GB"/>
        </w:rPr>
        <w:t>Portfolio Reviewers</w:t>
      </w:r>
      <w:r w:rsidRPr="001C7F98">
        <w:rPr>
          <w:lang w:val="en-GB"/>
        </w:rPr>
        <w:t xml:space="preserve"> (Future employers)</w:t>
      </w:r>
    </w:p>
    <w:p w14:paraId="14136F89" w14:textId="77777777" w:rsidR="001C7F98" w:rsidRPr="001C7F98" w:rsidRDefault="001C7F98" w:rsidP="001C7F98">
      <w:pPr>
        <w:numPr>
          <w:ilvl w:val="0"/>
          <w:numId w:val="18"/>
        </w:numPr>
        <w:ind w:left="-284" w:hanging="283"/>
        <w:rPr>
          <w:lang w:val="en-GB"/>
        </w:rPr>
      </w:pPr>
      <w:r w:rsidRPr="001C7F98">
        <w:rPr>
          <w:lang w:val="en-GB"/>
        </w:rPr>
        <w:t>Wants: Evidence of full-stack engineering capability</w:t>
      </w:r>
    </w:p>
    <w:p w14:paraId="5A751845" w14:textId="2653C895" w:rsidR="001C7F98" w:rsidRPr="001C7F98" w:rsidRDefault="001C7F98" w:rsidP="001C7F98">
      <w:pPr>
        <w:numPr>
          <w:ilvl w:val="0"/>
          <w:numId w:val="18"/>
        </w:numPr>
        <w:ind w:left="-284" w:hanging="283"/>
        <w:rPr>
          <w:lang w:val="en-GB"/>
        </w:rPr>
      </w:pPr>
      <w:r w:rsidRPr="001C7F98">
        <w:rPr>
          <w:lang w:val="en-GB"/>
        </w:rPr>
        <w:t>Needs: Clean documentation, deployed system, measurable outcome</w:t>
      </w:r>
      <w:r>
        <w:rPr>
          <w:lang w:val="en-GB"/>
        </w:rPr>
        <w:t>.</w:t>
      </w:r>
    </w:p>
    <w:p w14:paraId="413A8F15" w14:textId="5C52965A" w:rsidR="001C7F98" w:rsidRDefault="001C7F98" w:rsidP="000B419A">
      <w:pPr>
        <w:pStyle w:val="Heading1"/>
        <w:numPr>
          <w:ilvl w:val="0"/>
          <w:numId w:val="32"/>
        </w:numPr>
      </w:pPr>
      <w:bookmarkStart w:id="4" w:name="_Toc218254226"/>
      <w:r>
        <w:t>system overview</w:t>
      </w:r>
      <w:bookmarkEnd w:id="4"/>
    </w:p>
    <w:p w14:paraId="5914A867" w14:textId="525C5CC8" w:rsidR="001C7F98" w:rsidRDefault="001C7F98" w:rsidP="00926918">
      <w:pPr>
        <w:pStyle w:val="Heading2"/>
        <w:numPr>
          <w:ilvl w:val="1"/>
          <w:numId w:val="32"/>
        </w:numPr>
      </w:pPr>
      <w:bookmarkStart w:id="5" w:name="_Toc218254227"/>
      <w:r>
        <w:t>System Context Design:</w:t>
      </w:r>
      <w:bookmarkEnd w:id="5"/>
    </w:p>
    <w:p w14:paraId="080578F9" w14:textId="57E7D526" w:rsidR="001C7F98" w:rsidRDefault="001C7F98" w:rsidP="001C7F98">
      <w:r w:rsidRPr="001C7F98">
        <w:rPr>
          <w:noProof/>
        </w:rPr>
        <w:drawing>
          <wp:inline distT="0" distB="0" distL="0" distR="0" wp14:anchorId="73E8E78C" wp14:editId="0AE23AF8">
            <wp:extent cx="5274310" cy="1890395"/>
            <wp:effectExtent l="0" t="0" r="2540" b="0"/>
            <wp:docPr id="166391569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15698" name="Picture 1" descr="A screenshot of a video gam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E7A0" w14:textId="0307E24C" w:rsidR="00326161" w:rsidRDefault="00326161" w:rsidP="00926918">
      <w:pPr>
        <w:pStyle w:val="Heading2"/>
        <w:numPr>
          <w:ilvl w:val="1"/>
          <w:numId w:val="32"/>
        </w:numPr>
      </w:pPr>
      <w:bookmarkStart w:id="6" w:name="_Toc218254228"/>
      <w:r>
        <w:t>System Breakdown structure:</w:t>
      </w:r>
      <w:bookmarkEnd w:id="6"/>
    </w:p>
    <w:p w14:paraId="56AC9185" w14:textId="5AA39B5C" w:rsidR="00326161" w:rsidRDefault="00326161" w:rsidP="00926918">
      <w:pPr>
        <w:pStyle w:val="ListParagraph"/>
        <w:numPr>
          <w:ilvl w:val="2"/>
          <w:numId w:val="32"/>
        </w:numPr>
      </w:pPr>
      <w:r>
        <w:t>Night sky brightness predictor:</w:t>
      </w:r>
    </w:p>
    <w:p w14:paraId="21266378" w14:textId="77777777" w:rsidR="00FF3EFE" w:rsidRPr="00FF3EFE" w:rsidRDefault="00FF3EFE" w:rsidP="00926918">
      <w:pPr>
        <w:pStyle w:val="ListParagraph"/>
        <w:numPr>
          <w:ilvl w:val="3"/>
          <w:numId w:val="32"/>
        </w:numPr>
      </w:pPr>
      <w:r w:rsidRPr="00FF3EFE">
        <w:t>Optical Sensing Unit</w:t>
      </w:r>
    </w:p>
    <w:p w14:paraId="58C2AC70" w14:textId="7DD6A6F0" w:rsidR="00FF3EFE" w:rsidRPr="00FF3EFE" w:rsidRDefault="00FF3EFE" w:rsidP="00926918">
      <w:pPr>
        <w:pStyle w:val="ListParagraph"/>
        <w:numPr>
          <w:ilvl w:val="4"/>
          <w:numId w:val="32"/>
        </w:numPr>
      </w:pPr>
      <w:r w:rsidRPr="00FF3EFE">
        <w:t>Camera Module (ESP32-CAM)</w:t>
      </w:r>
    </w:p>
    <w:p w14:paraId="3F5E2738" w14:textId="77777777" w:rsidR="00FF3EFE" w:rsidRDefault="00FF3EFE" w:rsidP="00926918">
      <w:pPr>
        <w:pStyle w:val="ListParagraph"/>
        <w:numPr>
          <w:ilvl w:val="4"/>
          <w:numId w:val="32"/>
        </w:numPr>
      </w:pPr>
      <w:r w:rsidRPr="00FF3EFE">
        <w:t>Light Sensor (TSL2591)</w:t>
      </w:r>
    </w:p>
    <w:p w14:paraId="1A1363B7" w14:textId="77777777" w:rsidR="00FF3EFE" w:rsidRDefault="00FF3EFE" w:rsidP="00926918">
      <w:pPr>
        <w:pStyle w:val="ListParagraph"/>
        <w:numPr>
          <w:ilvl w:val="4"/>
          <w:numId w:val="32"/>
        </w:numPr>
      </w:pPr>
      <w:r w:rsidRPr="00FF3EFE">
        <w:t>Optics &amp; Weather Protection</w:t>
      </w:r>
    </w:p>
    <w:p w14:paraId="2C2E4FB7" w14:textId="77777777" w:rsidR="00FF3EFE" w:rsidRDefault="00FF3EFE" w:rsidP="002045B5">
      <w:pPr>
        <w:pStyle w:val="ListParagraph"/>
        <w:ind w:left="2160"/>
      </w:pPr>
    </w:p>
    <w:p w14:paraId="2DDB0EB3" w14:textId="4F28CD31" w:rsidR="00FF3EFE" w:rsidRDefault="00FF3EFE" w:rsidP="00926918">
      <w:pPr>
        <w:pStyle w:val="ListParagraph"/>
        <w:numPr>
          <w:ilvl w:val="3"/>
          <w:numId w:val="32"/>
        </w:numPr>
      </w:pPr>
      <w:r w:rsidRPr="00FF3EFE">
        <w:t>Environmental Sensing Unit</w:t>
      </w:r>
    </w:p>
    <w:p w14:paraId="160184F2" w14:textId="751229F2" w:rsidR="00FF3EFE" w:rsidRDefault="00FF3EFE" w:rsidP="00926918">
      <w:pPr>
        <w:pStyle w:val="ListParagraph"/>
        <w:numPr>
          <w:ilvl w:val="4"/>
          <w:numId w:val="32"/>
        </w:numPr>
      </w:pPr>
      <w:r>
        <w:t>Temperature Sensor (BME280)</w:t>
      </w:r>
    </w:p>
    <w:p w14:paraId="5355E279" w14:textId="77777777" w:rsidR="00FF3EFE" w:rsidRDefault="00FF3EFE" w:rsidP="00926918">
      <w:pPr>
        <w:pStyle w:val="ListParagraph"/>
        <w:numPr>
          <w:ilvl w:val="4"/>
          <w:numId w:val="32"/>
        </w:numPr>
      </w:pPr>
      <w:r>
        <w:t>Humidity Sensor (BME280)</w:t>
      </w:r>
    </w:p>
    <w:p w14:paraId="4191B5B5" w14:textId="20DE1C64" w:rsidR="00FF3EFE" w:rsidRDefault="00FF3EFE" w:rsidP="00926918">
      <w:pPr>
        <w:pStyle w:val="ListParagraph"/>
        <w:numPr>
          <w:ilvl w:val="4"/>
          <w:numId w:val="32"/>
        </w:numPr>
      </w:pPr>
      <w:r>
        <w:t>Pressure Sensor (BME280)</w:t>
      </w:r>
    </w:p>
    <w:p w14:paraId="43B739AD" w14:textId="77777777" w:rsidR="00FF3EFE" w:rsidRDefault="00FF3EFE" w:rsidP="002045B5">
      <w:pPr>
        <w:pStyle w:val="ListParagraph"/>
        <w:ind w:left="2160"/>
      </w:pPr>
    </w:p>
    <w:p w14:paraId="1C8703E6" w14:textId="77777777" w:rsidR="00FF3EFE" w:rsidRDefault="00FF3EFE" w:rsidP="002045B5">
      <w:pPr>
        <w:pStyle w:val="ListParagraph"/>
        <w:ind w:left="2160"/>
      </w:pPr>
    </w:p>
    <w:p w14:paraId="2A42D1F4" w14:textId="04F037C6" w:rsidR="00FF3EFE" w:rsidRDefault="00FF3EFE" w:rsidP="00926918">
      <w:pPr>
        <w:pStyle w:val="ListParagraph"/>
        <w:numPr>
          <w:ilvl w:val="2"/>
          <w:numId w:val="32"/>
        </w:numPr>
        <w:ind w:left="1584"/>
      </w:pPr>
      <w:r w:rsidRPr="00FF3EFE">
        <w:t>Control &amp; Processing Unit</w:t>
      </w:r>
    </w:p>
    <w:p w14:paraId="27503B1F" w14:textId="77777777" w:rsidR="00FF3EFE" w:rsidRDefault="00FF3EFE" w:rsidP="00926918">
      <w:pPr>
        <w:pStyle w:val="ListParagraph"/>
        <w:numPr>
          <w:ilvl w:val="3"/>
          <w:numId w:val="32"/>
        </w:numPr>
        <w:ind w:left="2088"/>
      </w:pPr>
      <w:r>
        <w:lastRenderedPageBreak/>
        <w:t>Microcontroller (ESP32)</w:t>
      </w:r>
    </w:p>
    <w:p w14:paraId="4BF8D8D2" w14:textId="77777777" w:rsidR="00FF3EFE" w:rsidRDefault="00FF3EFE" w:rsidP="00926918">
      <w:pPr>
        <w:pStyle w:val="ListParagraph"/>
        <w:numPr>
          <w:ilvl w:val="3"/>
          <w:numId w:val="32"/>
        </w:numPr>
        <w:ind w:left="2088"/>
      </w:pPr>
      <w:r>
        <w:t>Local Storage (SD Card)</w:t>
      </w:r>
    </w:p>
    <w:p w14:paraId="24A2D1D9" w14:textId="1577F67E" w:rsidR="00FF3EFE" w:rsidRDefault="00FF3EFE" w:rsidP="00926918">
      <w:pPr>
        <w:pStyle w:val="ListParagraph"/>
        <w:numPr>
          <w:ilvl w:val="3"/>
          <w:numId w:val="32"/>
        </w:numPr>
        <w:ind w:left="2088"/>
      </w:pPr>
      <w:r>
        <w:t>Communication Module (</w:t>
      </w:r>
      <w:proofErr w:type="spellStart"/>
      <w:r>
        <w:t>WiFi</w:t>
      </w:r>
      <w:proofErr w:type="spellEnd"/>
      <w:r>
        <w:t>)</w:t>
      </w:r>
    </w:p>
    <w:p w14:paraId="3B7A12CE" w14:textId="15593858" w:rsidR="00FF3EFE" w:rsidRDefault="00FF3EFE" w:rsidP="00926918">
      <w:pPr>
        <w:pStyle w:val="ListParagraph"/>
        <w:numPr>
          <w:ilvl w:val="3"/>
          <w:numId w:val="32"/>
        </w:numPr>
        <w:ind w:left="2088"/>
      </w:pPr>
      <w:r>
        <w:t>Firmware &amp; Control Logic</w:t>
      </w:r>
    </w:p>
    <w:p w14:paraId="44E38513" w14:textId="77777777" w:rsidR="00FF3EFE" w:rsidRDefault="00FF3EFE" w:rsidP="00926918">
      <w:pPr>
        <w:pStyle w:val="ListParagraph"/>
        <w:ind w:left="2520"/>
      </w:pPr>
    </w:p>
    <w:p w14:paraId="72A67447" w14:textId="77777777" w:rsidR="00FF3EFE" w:rsidRPr="00FF3EFE" w:rsidRDefault="00FF3EFE" w:rsidP="00926918">
      <w:pPr>
        <w:pStyle w:val="ListParagraph"/>
        <w:numPr>
          <w:ilvl w:val="2"/>
          <w:numId w:val="32"/>
        </w:numPr>
        <w:ind w:left="1584"/>
      </w:pPr>
      <w:r w:rsidRPr="00FF3EFE">
        <w:t>Solar Panel (6V 5W)</w:t>
      </w:r>
    </w:p>
    <w:p w14:paraId="76C7AA2C" w14:textId="77777777" w:rsidR="00FF3EFE" w:rsidRPr="00FF3EFE" w:rsidRDefault="00FF3EFE" w:rsidP="00926918">
      <w:pPr>
        <w:pStyle w:val="ListParagraph"/>
        <w:numPr>
          <w:ilvl w:val="3"/>
          <w:numId w:val="32"/>
        </w:numPr>
        <w:ind w:left="2088"/>
      </w:pPr>
      <w:r w:rsidRPr="00FF3EFE">
        <w:t>Charge Controller (TP4056)</w:t>
      </w:r>
    </w:p>
    <w:p w14:paraId="64D846DA" w14:textId="77777777" w:rsidR="00FF3EFE" w:rsidRPr="00FF3EFE" w:rsidRDefault="00FF3EFE" w:rsidP="00926918">
      <w:pPr>
        <w:pStyle w:val="ListParagraph"/>
        <w:numPr>
          <w:ilvl w:val="3"/>
          <w:numId w:val="32"/>
        </w:numPr>
        <w:ind w:left="2088"/>
      </w:pPr>
      <w:r w:rsidRPr="00FF3EFE">
        <w:t>Battery Pack (2x 18650 Li-ion)</w:t>
      </w:r>
    </w:p>
    <w:p w14:paraId="5823168D" w14:textId="77777777" w:rsidR="00FF3EFE" w:rsidRPr="00FF3EFE" w:rsidRDefault="00FF3EFE" w:rsidP="00926918">
      <w:pPr>
        <w:pStyle w:val="ListParagraph"/>
        <w:numPr>
          <w:ilvl w:val="3"/>
          <w:numId w:val="32"/>
        </w:numPr>
        <w:ind w:left="2088"/>
      </w:pPr>
      <w:r w:rsidRPr="00FF3EFE">
        <w:t>Power Regulation (Buck Converter)</w:t>
      </w:r>
    </w:p>
    <w:p w14:paraId="00DCAFD6" w14:textId="5524F4A4" w:rsidR="00FF3EFE" w:rsidRDefault="00FF3EFE" w:rsidP="00926918">
      <w:pPr>
        <w:pStyle w:val="ListParagraph"/>
        <w:numPr>
          <w:ilvl w:val="3"/>
          <w:numId w:val="32"/>
        </w:numPr>
        <w:ind w:left="2088"/>
      </w:pPr>
      <w:r w:rsidRPr="00FF3EFE">
        <w:t>Power Monitoring</w:t>
      </w:r>
    </w:p>
    <w:p w14:paraId="255FBCAD" w14:textId="77777777" w:rsidR="00FF3EFE" w:rsidRDefault="00FF3EFE" w:rsidP="00926918">
      <w:pPr>
        <w:pStyle w:val="ListParagraph"/>
        <w:ind w:left="2520"/>
      </w:pPr>
    </w:p>
    <w:p w14:paraId="3C73F340" w14:textId="2506D042" w:rsidR="00FF3EFE" w:rsidRDefault="00FF3EFE" w:rsidP="00926918">
      <w:pPr>
        <w:pStyle w:val="ListParagraph"/>
        <w:numPr>
          <w:ilvl w:val="2"/>
          <w:numId w:val="32"/>
        </w:numPr>
        <w:ind w:left="1584"/>
      </w:pPr>
      <w:r w:rsidRPr="00FF3EFE">
        <w:t>Enclosure &amp; Mounting</w:t>
      </w:r>
    </w:p>
    <w:p w14:paraId="3FDDDC3A" w14:textId="42EDD803" w:rsidR="00FF3EFE" w:rsidRDefault="00FF3EFE" w:rsidP="00926918">
      <w:pPr>
        <w:pStyle w:val="ListParagraph"/>
        <w:numPr>
          <w:ilvl w:val="3"/>
          <w:numId w:val="32"/>
        </w:numPr>
        <w:ind w:left="2088"/>
      </w:pPr>
      <w:r>
        <w:t>Weatherproof Housing (IP65)</w:t>
      </w:r>
    </w:p>
    <w:p w14:paraId="3D5663CE" w14:textId="77777777" w:rsidR="00FF3EFE" w:rsidRDefault="00FF3EFE" w:rsidP="00926918">
      <w:pPr>
        <w:pStyle w:val="ListParagraph"/>
        <w:numPr>
          <w:ilvl w:val="3"/>
          <w:numId w:val="32"/>
        </w:numPr>
        <w:ind w:left="2088"/>
      </w:pPr>
      <w:r>
        <w:t>Thermal Management</w:t>
      </w:r>
    </w:p>
    <w:p w14:paraId="363F9B4C" w14:textId="77777777" w:rsidR="00FF3EFE" w:rsidRDefault="00FF3EFE" w:rsidP="00926918">
      <w:pPr>
        <w:pStyle w:val="ListParagraph"/>
        <w:numPr>
          <w:ilvl w:val="3"/>
          <w:numId w:val="32"/>
        </w:numPr>
        <w:ind w:left="2088"/>
      </w:pPr>
      <w:r>
        <w:t>Mounting Hardware</w:t>
      </w:r>
    </w:p>
    <w:p w14:paraId="5D6F69AF" w14:textId="413574B2" w:rsidR="00FF3EFE" w:rsidRDefault="00FF3EFE" w:rsidP="00926918">
      <w:pPr>
        <w:pStyle w:val="ListParagraph"/>
        <w:numPr>
          <w:ilvl w:val="3"/>
          <w:numId w:val="32"/>
        </w:numPr>
        <w:ind w:left="2088"/>
      </w:pPr>
      <w:r>
        <w:t>Cable Glands &amp; Sealing</w:t>
      </w:r>
    </w:p>
    <w:p w14:paraId="3316DB32" w14:textId="77777777" w:rsidR="00285F1F" w:rsidRPr="00FF3EFE" w:rsidRDefault="00285F1F" w:rsidP="00285F1F">
      <w:pPr>
        <w:pStyle w:val="ListParagraph"/>
        <w:ind w:left="1224"/>
      </w:pPr>
    </w:p>
    <w:p w14:paraId="5E73BECF" w14:textId="1951413C" w:rsidR="002045B5" w:rsidRDefault="00285F1F" w:rsidP="00926918">
      <w:pPr>
        <w:pStyle w:val="ListParagraph"/>
        <w:numPr>
          <w:ilvl w:val="2"/>
          <w:numId w:val="32"/>
        </w:numPr>
      </w:pPr>
      <w:r w:rsidRPr="00285F1F">
        <w:t>DATA MANAGEMENT SUBSYSTEM</w:t>
      </w:r>
    </w:p>
    <w:p w14:paraId="2DC3FAF4" w14:textId="77777777" w:rsidR="00285F1F" w:rsidRDefault="00285F1F" w:rsidP="00926918">
      <w:pPr>
        <w:pStyle w:val="ListParagraph"/>
        <w:numPr>
          <w:ilvl w:val="3"/>
          <w:numId w:val="32"/>
        </w:numPr>
      </w:pPr>
      <w:r>
        <w:t>Data Ingestion Layer</w:t>
      </w:r>
    </w:p>
    <w:p w14:paraId="527F4013" w14:textId="0DA699FF" w:rsidR="00285F1F" w:rsidRDefault="00285F1F" w:rsidP="00926918">
      <w:pPr>
        <w:pStyle w:val="ListParagraph"/>
        <w:numPr>
          <w:ilvl w:val="4"/>
          <w:numId w:val="32"/>
        </w:numPr>
      </w:pPr>
      <w:r>
        <w:t xml:space="preserve"> MQTT Broker</w:t>
      </w:r>
    </w:p>
    <w:p w14:paraId="76CA0625" w14:textId="4B6E815C" w:rsidR="00285F1F" w:rsidRDefault="00285F1F" w:rsidP="00926918">
      <w:pPr>
        <w:pStyle w:val="ListParagraph"/>
        <w:numPr>
          <w:ilvl w:val="4"/>
          <w:numId w:val="32"/>
        </w:numPr>
      </w:pPr>
      <w:r>
        <w:t xml:space="preserve"> Message Validator</w:t>
      </w:r>
    </w:p>
    <w:p w14:paraId="57E2A5E1" w14:textId="7BF47D2D" w:rsidR="00285F1F" w:rsidRDefault="00285F1F" w:rsidP="00926918">
      <w:pPr>
        <w:pStyle w:val="ListParagraph"/>
        <w:numPr>
          <w:ilvl w:val="4"/>
          <w:numId w:val="32"/>
        </w:numPr>
      </w:pPr>
      <w:r>
        <w:t>Data Transformer</w:t>
      </w:r>
    </w:p>
    <w:p w14:paraId="44159890" w14:textId="77777777" w:rsidR="00285F1F" w:rsidRPr="00285F1F" w:rsidRDefault="00285F1F" w:rsidP="00926918">
      <w:pPr>
        <w:pStyle w:val="ListParagraph"/>
        <w:numPr>
          <w:ilvl w:val="3"/>
          <w:numId w:val="32"/>
        </w:numPr>
      </w:pPr>
      <w:r w:rsidRPr="00285F1F">
        <w:t>Storage Layer</w:t>
      </w:r>
    </w:p>
    <w:p w14:paraId="0B8A9AC4" w14:textId="77777777" w:rsidR="00285F1F" w:rsidRPr="00285F1F" w:rsidRDefault="00285F1F" w:rsidP="00926918">
      <w:pPr>
        <w:pStyle w:val="ListParagraph"/>
        <w:numPr>
          <w:ilvl w:val="4"/>
          <w:numId w:val="32"/>
        </w:numPr>
      </w:pPr>
      <w:r w:rsidRPr="00285F1F">
        <w:t xml:space="preserve"> Time-Series Database (</w:t>
      </w:r>
      <w:proofErr w:type="spellStart"/>
      <w:r w:rsidRPr="00285F1F">
        <w:t>InfluxDB</w:t>
      </w:r>
      <w:proofErr w:type="spellEnd"/>
      <w:r w:rsidRPr="00285F1F">
        <w:t>)</w:t>
      </w:r>
    </w:p>
    <w:p w14:paraId="5F600B7F" w14:textId="77777777" w:rsidR="00285F1F" w:rsidRPr="00285F1F" w:rsidRDefault="00285F1F" w:rsidP="00926918">
      <w:pPr>
        <w:pStyle w:val="ListParagraph"/>
        <w:numPr>
          <w:ilvl w:val="4"/>
          <w:numId w:val="32"/>
        </w:numPr>
      </w:pPr>
      <w:r w:rsidRPr="00285F1F">
        <w:t xml:space="preserve"> Image Storage (File System)</w:t>
      </w:r>
    </w:p>
    <w:p w14:paraId="02A5ED1E" w14:textId="77777777" w:rsidR="00285F1F" w:rsidRPr="00285F1F" w:rsidRDefault="00285F1F" w:rsidP="00926918">
      <w:pPr>
        <w:pStyle w:val="ListParagraph"/>
        <w:numPr>
          <w:ilvl w:val="4"/>
          <w:numId w:val="32"/>
        </w:numPr>
      </w:pPr>
      <w:r w:rsidRPr="00285F1F">
        <w:t xml:space="preserve"> Configuration Database</w:t>
      </w:r>
    </w:p>
    <w:p w14:paraId="77522C5C" w14:textId="3286538B" w:rsidR="00285F1F" w:rsidRDefault="00285F1F" w:rsidP="00926918">
      <w:pPr>
        <w:pStyle w:val="ListParagraph"/>
        <w:numPr>
          <w:ilvl w:val="4"/>
          <w:numId w:val="32"/>
        </w:numPr>
      </w:pPr>
      <w:r w:rsidRPr="00285F1F">
        <w:t xml:space="preserve"> Backup System</w:t>
      </w:r>
    </w:p>
    <w:p w14:paraId="5FB082DB" w14:textId="77777777" w:rsidR="00285F1F" w:rsidRPr="00285F1F" w:rsidRDefault="00285F1F" w:rsidP="00926918">
      <w:pPr>
        <w:pStyle w:val="ListParagraph"/>
        <w:numPr>
          <w:ilvl w:val="3"/>
          <w:numId w:val="32"/>
        </w:numPr>
      </w:pPr>
      <w:r w:rsidRPr="00285F1F">
        <w:t>Data Processing Pipeline</w:t>
      </w:r>
    </w:p>
    <w:p w14:paraId="1198F5BC" w14:textId="77349D57" w:rsidR="00285F1F" w:rsidRPr="00285F1F" w:rsidRDefault="00285F1F" w:rsidP="00926918">
      <w:pPr>
        <w:pStyle w:val="ListParagraph"/>
        <w:numPr>
          <w:ilvl w:val="4"/>
          <w:numId w:val="32"/>
        </w:numPr>
      </w:pPr>
      <w:r w:rsidRPr="00285F1F">
        <w:t>Image Analysis Engine</w:t>
      </w:r>
    </w:p>
    <w:p w14:paraId="3417EF89" w14:textId="39103CDC" w:rsidR="00285F1F" w:rsidRPr="00285F1F" w:rsidRDefault="00285F1F" w:rsidP="00926918">
      <w:pPr>
        <w:pStyle w:val="ListParagraph"/>
        <w:numPr>
          <w:ilvl w:val="4"/>
          <w:numId w:val="32"/>
        </w:numPr>
      </w:pPr>
      <w:r w:rsidRPr="00285F1F">
        <w:t>Statistical Aggregation</w:t>
      </w:r>
    </w:p>
    <w:p w14:paraId="5FDECD05" w14:textId="1BF2FD8B" w:rsidR="002045B5" w:rsidRDefault="00285F1F" w:rsidP="00926918">
      <w:pPr>
        <w:pStyle w:val="ListParagraph"/>
        <w:numPr>
          <w:ilvl w:val="4"/>
          <w:numId w:val="32"/>
        </w:numPr>
      </w:pPr>
      <w:r w:rsidRPr="00285F1F">
        <w:t>Data Quality Checks</w:t>
      </w:r>
    </w:p>
    <w:p w14:paraId="12F39006" w14:textId="77777777" w:rsidR="00285F1F" w:rsidRDefault="00285F1F" w:rsidP="00285F1F">
      <w:pPr>
        <w:pStyle w:val="ListParagraph"/>
        <w:ind w:left="1224"/>
      </w:pPr>
    </w:p>
    <w:p w14:paraId="03B3EF35" w14:textId="173EEF7E" w:rsidR="00285F1F" w:rsidRDefault="00285F1F" w:rsidP="00926918">
      <w:pPr>
        <w:pStyle w:val="ListParagraph"/>
        <w:numPr>
          <w:ilvl w:val="2"/>
          <w:numId w:val="32"/>
        </w:numPr>
      </w:pPr>
      <w:r w:rsidRPr="00285F1F">
        <w:t>ANALYSIS &amp; PREDICTION SUBSYSTEM</w:t>
      </w:r>
    </w:p>
    <w:p w14:paraId="646515A4" w14:textId="6410B6B4" w:rsidR="00285F1F" w:rsidRDefault="00285F1F" w:rsidP="00926918">
      <w:pPr>
        <w:pStyle w:val="ListParagraph"/>
        <w:numPr>
          <w:ilvl w:val="3"/>
          <w:numId w:val="32"/>
        </w:numPr>
      </w:pPr>
      <w:r w:rsidRPr="00285F1F">
        <w:t>Image Processing Module</w:t>
      </w:r>
    </w:p>
    <w:p w14:paraId="02CF12DA" w14:textId="77777777" w:rsidR="00285F1F" w:rsidRDefault="00285F1F" w:rsidP="00926918">
      <w:pPr>
        <w:pStyle w:val="ListParagraph"/>
        <w:numPr>
          <w:ilvl w:val="4"/>
          <w:numId w:val="32"/>
        </w:numPr>
      </w:pPr>
      <w:r>
        <w:t>Cloud Detection Algorithm</w:t>
      </w:r>
    </w:p>
    <w:p w14:paraId="5D12EB11" w14:textId="77777777" w:rsidR="00285F1F" w:rsidRDefault="00285F1F" w:rsidP="00926918">
      <w:pPr>
        <w:pStyle w:val="ListParagraph"/>
        <w:numPr>
          <w:ilvl w:val="4"/>
          <w:numId w:val="32"/>
        </w:numPr>
      </w:pPr>
      <w:r>
        <w:t>Star Visibility Estimation</w:t>
      </w:r>
    </w:p>
    <w:p w14:paraId="39D0DC05" w14:textId="77777777" w:rsidR="00285F1F" w:rsidRDefault="00285F1F" w:rsidP="00926918">
      <w:pPr>
        <w:pStyle w:val="ListParagraph"/>
        <w:numPr>
          <w:ilvl w:val="4"/>
          <w:numId w:val="32"/>
        </w:numPr>
      </w:pPr>
      <w:r>
        <w:t>Timelapse Generator</w:t>
      </w:r>
    </w:p>
    <w:p w14:paraId="454B5E0C" w14:textId="1C958B6D" w:rsidR="00285F1F" w:rsidRDefault="00285F1F" w:rsidP="00926918">
      <w:pPr>
        <w:pStyle w:val="ListParagraph"/>
        <w:numPr>
          <w:ilvl w:val="4"/>
          <w:numId w:val="32"/>
        </w:numPr>
      </w:pPr>
      <w:r>
        <w:t>Anomaly Detection (Meteor/Satellite)</w:t>
      </w:r>
    </w:p>
    <w:p w14:paraId="566D5F5C" w14:textId="4EA44D5B" w:rsidR="00285F1F" w:rsidRDefault="00285F1F" w:rsidP="00926918">
      <w:pPr>
        <w:pStyle w:val="ListParagraph"/>
        <w:numPr>
          <w:ilvl w:val="3"/>
          <w:numId w:val="32"/>
        </w:numPr>
      </w:pPr>
      <w:r w:rsidRPr="00285F1F">
        <w:t>Machine Learning Engine</w:t>
      </w:r>
    </w:p>
    <w:p w14:paraId="26702358" w14:textId="77777777" w:rsidR="00285F1F" w:rsidRDefault="00285F1F" w:rsidP="00926918">
      <w:pPr>
        <w:pStyle w:val="ListParagraph"/>
        <w:numPr>
          <w:ilvl w:val="4"/>
          <w:numId w:val="32"/>
        </w:numPr>
      </w:pPr>
      <w:r>
        <w:t>Feature Engineering Pipeline</w:t>
      </w:r>
    </w:p>
    <w:p w14:paraId="3708B0D9" w14:textId="77777777" w:rsidR="00285F1F" w:rsidRDefault="00285F1F" w:rsidP="00926918">
      <w:pPr>
        <w:pStyle w:val="ListParagraph"/>
        <w:numPr>
          <w:ilvl w:val="4"/>
          <w:numId w:val="32"/>
        </w:numPr>
      </w:pPr>
      <w:r>
        <w:t>Model Training System</w:t>
      </w:r>
    </w:p>
    <w:p w14:paraId="6375526A" w14:textId="77777777" w:rsidR="00285F1F" w:rsidRDefault="00285F1F" w:rsidP="00926918">
      <w:pPr>
        <w:pStyle w:val="ListParagraph"/>
        <w:numPr>
          <w:ilvl w:val="4"/>
          <w:numId w:val="32"/>
        </w:numPr>
      </w:pPr>
      <w:r>
        <w:t>Prediction Service</w:t>
      </w:r>
    </w:p>
    <w:p w14:paraId="39AAD6F4" w14:textId="26E7A7B1" w:rsidR="00285F1F" w:rsidRDefault="00285F1F" w:rsidP="00926918">
      <w:pPr>
        <w:pStyle w:val="ListParagraph"/>
        <w:numPr>
          <w:ilvl w:val="4"/>
          <w:numId w:val="32"/>
        </w:numPr>
      </w:pPr>
      <w:r>
        <w:t>Model Performance Monitor</w:t>
      </w:r>
    </w:p>
    <w:p w14:paraId="7999CF18" w14:textId="18C1307D" w:rsidR="00285F1F" w:rsidRDefault="00285F1F" w:rsidP="00926918">
      <w:pPr>
        <w:pStyle w:val="ListParagraph"/>
        <w:numPr>
          <w:ilvl w:val="3"/>
          <w:numId w:val="32"/>
        </w:numPr>
      </w:pPr>
      <w:r w:rsidRPr="00285F1F">
        <w:t>Analytics Module</w:t>
      </w:r>
    </w:p>
    <w:p w14:paraId="0CB62B58" w14:textId="77777777" w:rsidR="00285F1F" w:rsidRDefault="00285F1F" w:rsidP="00926918">
      <w:pPr>
        <w:pStyle w:val="ListParagraph"/>
        <w:numPr>
          <w:ilvl w:val="4"/>
          <w:numId w:val="32"/>
        </w:numPr>
      </w:pPr>
      <w:r>
        <w:t>Trend Analysis</w:t>
      </w:r>
    </w:p>
    <w:p w14:paraId="43A97914" w14:textId="77777777" w:rsidR="00285F1F" w:rsidRDefault="00285F1F" w:rsidP="00926918">
      <w:pPr>
        <w:pStyle w:val="ListParagraph"/>
        <w:numPr>
          <w:ilvl w:val="4"/>
          <w:numId w:val="32"/>
        </w:numPr>
      </w:pPr>
      <w:r>
        <w:t>Pattern Recognition</w:t>
      </w:r>
    </w:p>
    <w:p w14:paraId="230BDF69" w14:textId="5796D140" w:rsidR="00285F1F" w:rsidRDefault="00285F1F" w:rsidP="00926918">
      <w:pPr>
        <w:pStyle w:val="ListParagraph"/>
        <w:numPr>
          <w:ilvl w:val="4"/>
          <w:numId w:val="32"/>
        </w:numPr>
      </w:pPr>
      <w:r>
        <w:lastRenderedPageBreak/>
        <w:t>Comparative Analysis (vs historical)</w:t>
      </w:r>
    </w:p>
    <w:p w14:paraId="195F49D7" w14:textId="77777777" w:rsidR="00285F1F" w:rsidRDefault="00285F1F" w:rsidP="00285F1F">
      <w:pPr>
        <w:pStyle w:val="ListParagraph"/>
        <w:ind w:left="1224"/>
      </w:pPr>
    </w:p>
    <w:p w14:paraId="5618AE7B" w14:textId="1C2519E7" w:rsidR="00285F1F" w:rsidRDefault="00285F1F" w:rsidP="00926918">
      <w:pPr>
        <w:pStyle w:val="ListParagraph"/>
        <w:numPr>
          <w:ilvl w:val="2"/>
          <w:numId w:val="32"/>
        </w:numPr>
      </w:pPr>
      <w:r w:rsidRPr="00285F1F">
        <w:t>USER INTERFACE SUBSYSTEM</w:t>
      </w:r>
    </w:p>
    <w:p w14:paraId="20A523B7" w14:textId="1B718D3F" w:rsidR="00285F1F" w:rsidRDefault="00285F1F" w:rsidP="00926918">
      <w:pPr>
        <w:pStyle w:val="ListParagraph"/>
        <w:numPr>
          <w:ilvl w:val="3"/>
          <w:numId w:val="32"/>
        </w:numPr>
      </w:pPr>
      <w:r w:rsidRPr="00285F1F">
        <w:t>Web Dashboard</w:t>
      </w:r>
    </w:p>
    <w:p w14:paraId="11FFE5C4" w14:textId="77777777" w:rsidR="00285F1F" w:rsidRDefault="00285F1F" w:rsidP="00926918">
      <w:pPr>
        <w:pStyle w:val="ListParagraph"/>
        <w:numPr>
          <w:ilvl w:val="4"/>
          <w:numId w:val="32"/>
        </w:numPr>
      </w:pPr>
      <w:r>
        <w:t>Real-time Data Display</w:t>
      </w:r>
    </w:p>
    <w:p w14:paraId="211E3F43" w14:textId="77777777" w:rsidR="00285F1F" w:rsidRDefault="00285F1F" w:rsidP="00926918">
      <w:pPr>
        <w:pStyle w:val="ListParagraph"/>
        <w:numPr>
          <w:ilvl w:val="4"/>
          <w:numId w:val="32"/>
        </w:numPr>
      </w:pPr>
      <w:r>
        <w:t>Historical Visualizations</w:t>
      </w:r>
    </w:p>
    <w:p w14:paraId="206DA384" w14:textId="77777777" w:rsidR="00285F1F" w:rsidRDefault="00285F1F" w:rsidP="00926918">
      <w:pPr>
        <w:pStyle w:val="ListParagraph"/>
        <w:numPr>
          <w:ilvl w:val="4"/>
          <w:numId w:val="32"/>
        </w:numPr>
      </w:pPr>
      <w:r>
        <w:t>Prediction View</w:t>
      </w:r>
    </w:p>
    <w:p w14:paraId="2926BEF2" w14:textId="77777777" w:rsidR="00285F1F" w:rsidRDefault="00285F1F" w:rsidP="00926918">
      <w:pPr>
        <w:pStyle w:val="ListParagraph"/>
        <w:numPr>
          <w:ilvl w:val="4"/>
          <w:numId w:val="32"/>
        </w:numPr>
      </w:pPr>
      <w:r>
        <w:t>System Health Monitor</w:t>
      </w:r>
    </w:p>
    <w:p w14:paraId="52E925FC" w14:textId="4E780209" w:rsidR="00285F1F" w:rsidRDefault="00285F1F" w:rsidP="00926918">
      <w:pPr>
        <w:pStyle w:val="ListParagraph"/>
        <w:numPr>
          <w:ilvl w:val="4"/>
          <w:numId w:val="32"/>
        </w:numPr>
      </w:pPr>
      <w:r>
        <w:t>Configuration Interface</w:t>
      </w:r>
    </w:p>
    <w:p w14:paraId="3EC6F99C" w14:textId="190F3EEA" w:rsidR="00285F1F" w:rsidRDefault="00285F1F" w:rsidP="00926918">
      <w:pPr>
        <w:pStyle w:val="ListParagraph"/>
        <w:numPr>
          <w:ilvl w:val="3"/>
          <w:numId w:val="32"/>
        </w:numPr>
      </w:pPr>
      <w:r w:rsidRPr="00285F1F">
        <w:t>API Layer</w:t>
      </w:r>
    </w:p>
    <w:p w14:paraId="5EBF1CF0" w14:textId="77777777" w:rsidR="00285F1F" w:rsidRDefault="00285F1F" w:rsidP="00926918">
      <w:pPr>
        <w:pStyle w:val="ListParagraph"/>
        <w:numPr>
          <w:ilvl w:val="4"/>
          <w:numId w:val="32"/>
        </w:numPr>
      </w:pPr>
      <w:r>
        <w:t>RESTful API</w:t>
      </w:r>
    </w:p>
    <w:p w14:paraId="64C60E68" w14:textId="77777777" w:rsidR="00285F1F" w:rsidRDefault="00285F1F" w:rsidP="00926918">
      <w:pPr>
        <w:pStyle w:val="ListParagraph"/>
        <w:numPr>
          <w:ilvl w:val="4"/>
          <w:numId w:val="32"/>
        </w:numPr>
      </w:pPr>
      <w:r>
        <w:t>WebSocket (Real-time)</w:t>
      </w:r>
    </w:p>
    <w:p w14:paraId="1444F73B" w14:textId="1D23A937" w:rsidR="00285F1F" w:rsidRDefault="00285F1F" w:rsidP="00926918">
      <w:pPr>
        <w:pStyle w:val="ListParagraph"/>
        <w:numPr>
          <w:ilvl w:val="4"/>
          <w:numId w:val="32"/>
        </w:numPr>
      </w:pPr>
      <w:r>
        <w:t>Authentication/Authorization</w:t>
      </w:r>
    </w:p>
    <w:p w14:paraId="59A653C7" w14:textId="34B439BA" w:rsidR="00285F1F" w:rsidRDefault="00285F1F" w:rsidP="00926918">
      <w:pPr>
        <w:pStyle w:val="ListParagraph"/>
        <w:numPr>
          <w:ilvl w:val="3"/>
          <w:numId w:val="32"/>
        </w:numPr>
      </w:pPr>
      <w:r w:rsidRPr="00285F1F">
        <w:t>Notification System</w:t>
      </w:r>
    </w:p>
    <w:p w14:paraId="6DB81FA6" w14:textId="77777777" w:rsidR="00285F1F" w:rsidRDefault="00285F1F" w:rsidP="00926918">
      <w:pPr>
        <w:pStyle w:val="ListParagraph"/>
        <w:numPr>
          <w:ilvl w:val="4"/>
          <w:numId w:val="32"/>
        </w:numPr>
      </w:pPr>
      <w:r>
        <w:t>Alert Generator</w:t>
      </w:r>
    </w:p>
    <w:p w14:paraId="4BA30FF3" w14:textId="77777777" w:rsidR="00285F1F" w:rsidRDefault="00285F1F" w:rsidP="00926918">
      <w:pPr>
        <w:pStyle w:val="ListParagraph"/>
        <w:numPr>
          <w:ilvl w:val="4"/>
          <w:numId w:val="32"/>
        </w:numPr>
      </w:pPr>
      <w:r>
        <w:t xml:space="preserve"> Push Notification Service</w:t>
      </w:r>
    </w:p>
    <w:p w14:paraId="7513AB0F" w14:textId="49A7C5CD" w:rsidR="00285F1F" w:rsidRDefault="00285F1F" w:rsidP="00926918">
      <w:pPr>
        <w:pStyle w:val="ListParagraph"/>
        <w:numPr>
          <w:ilvl w:val="4"/>
          <w:numId w:val="32"/>
        </w:numPr>
      </w:pPr>
      <w:r>
        <w:t xml:space="preserve"> Email Notification Service</w:t>
      </w:r>
    </w:p>
    <w:p w14:paraId="72E4A5DB" w14:textId="77777777" w:rsidR="00285F1F" w:rsidRDefault="00285F1F" w:rsidP="00285F1F">
      <w:pPr>
        <w:pStyle w:val="ListParagraph"/>
        <w:ind w:left="1224"/>
      </w:pPr>
    </w:p>
    <w:p w14:paraId="1FFF8C00" w14:textId="41845D7B" w:rsidR="00285F1F" w:rsidRDefault="00285F1F" w:rsidP="00926918">
      <w:pPr>
        <w:pStyle w:val="ListParagraph"/>
        <w:numPr>
          <w:ilvl w:val="2"/>
          <w:numId w:val="32"/>
        </w:numPr>
      </w:pPr>
      <w:r w:rsidRPr="00285F1F">
        <w:t>INTEGRATION &amp; TEST SUBSYSTEM</w:t>
      </w:r>
    </w:p>
    <w:p w14:paraId="7FB9495C" w14:textId="77777777" w:rsidR="00285F1F" w:rsidRDefault="00285F1F" w:rsidP="00926918">
      <w:pPr>
        <w:pStyle w:val="ListParagraph"/>
        <w:numPr>
          <w:ilvl w:val="3"/>
          <w:numId w:val="32"/>
        </w:numPr>
      </w:pPr>
      <w:r>
        <w:t>System Integration</w:t>
      </w:r>
    </w:p>
    <w:p w14:paraId="0240506D" w14:textId="77777777" w:rsidR="00285F1F" w:rsidRDefault="00285F1F" w:rsidP="00926918">
      <w:pPr>
        <w:pStyle w:val="ListParagraph"/>
        <w:numPr>
          <w:ilvl w:val="3"/>
          <w:numId w:val="32"/>
        </w:numPr>
      </w:pPr>
      <w:r>
        <w:t>Calibration Procedures</w:t>
      </w:r>
    </w:p>
    <w:p w14:paraId="785A1EC4" w14:textId="77777777" w:rsidR="00285F1F" w:rsidRDefault="00285F1F" w:rsidP="00926918">
      <w:pPr>
        <w:pStyle w:val="ListParagraph"/>
        <w:numPr>
          <w:ilvl w:val="3"/>
          <w:numId w:val="32"/>
        </w:numPr>
      </w:pPr>
      <w:r>
        <w:t>Testing Framework</w:t>
      </w:r>
    </w:p>
    <w:p w14:paraId="6542AF23" w14:textId="345B35C0" w:rsidR="00285F1F" w:rsidRDefault="00285F1F" w:rsidP="00926918">
      <w:pPr>
        <w:pStyle w:val="ListParagraph"/>
        <w:numPr>
          <w:ilvl w:val="3"/>
          <w:numId w:val="32"/>
        </w:numPr>
      </w:pPr>
      <w:r>
        <w:t>Documentation System</w:t>
      </w:r>
    </w:p>
    <w:p w14:paraId="44C67006" w14:textId="196C03E9" w:rsidR="00FF3EFE" w:rsidRDefault="00FF3EFE" w:rsidP="00926918">
      <w:pPr>
        <w:pStyle w:val="ListParagraph"/>
        <w:numPr>
          <w:ilvl w:val="1"/>
          <w:numId w:val="32"/>
        </w:numPr>
      </w:pPr>
      <w:bookmarkStart w:id="7" w:name="_Toc218254229"/>
      <w:r w:rsidRPr="002045B5">
        <w:rPr>
          <w:rStyle w:val="Heading2Char"/>
        </w:rPr>
        <w:t>Equipment list</w:t>
      </w:r>
      <w:bookmarkEnd w:id="7"/>
      <w: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256"/>
        <w:gridCol w:w="3731"/>
        <w:gridCol w:w="1309"/>
      </w:tblGrid>
      <w:tr w:rsidR="002045B5" w:rsidRPr="002045B5" w14:paraId="3013E208" w14:textId="77777777" w:rsidTr="0020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  <w:hideMark/>
          </w:tcPr>
          <w:p w14:paraId="14DE2718" w14:textId="77777777" w:rsidR="002045B5" w:rsidRPr="002045B5" w:rsidRDefault="002045B5" w:rsidP="002045B5">
            <w:pPr>
              <w:rPr>
                <w:lang w:val="en-GB"/>
              </w:rPr>
            </w:pPr>
            <w:r w:rsidRPr="002045B5">
              <w:rPr>
                <w:lang w:val="en-GB"/>
              </w:rPr>
              <w:t>Component</w:t>
            </w:r>
          </w:p>
        </w:tc>
        <w:tc>
          <w:tcPr>
            <w:tcW w:w="3731" w:type="dxa"/>
            <w:vAlign w:val="center"/>
            <w:hideMark/>
          </w:tcPr>
          <w:p w14:paraId="298E85A8" w14:textId="77777777" w:rsidR="002045B5" w:rsidRPr="002045B5" w:rsidRDefault="002045B5" w:rsidP="002045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2045B5">
              <w:rPr>
                <w:lang w:val="en-GB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BAA51E0" w14:textId="77777777" w:rsidR="002045B5" w:rsidRPr="002045B5" w:rsidRDefault="002045B5" w:rsidP="002045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2045B5">
              <w:rPr>
                <w:lang w:val="en-GB"/>
              </w:rPr>
              <w:t>Est. Cost</w:t>
            </w:r>
          </w:p>
        </w:tc>
      </w:tr>
      <w:tr w:rsidR="002045B5" w:rsidRPr="002045B5" w14:paraId="0B3429F1" w14:textId="77777777" w:rsidTr="002045B5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  <w:hideMark/>
          </w:tcPr>
          <w:p w14:paraId="05D316B7" w14:textId="77777777" w:rsidR="002045B5" w:rsidRPr="002045B5" w:rsidRDefault="002045B5" w:rsidP="002045B5">
            <w:pPr>
              <w:rPr>
                <w:lang w:val="en-GB"/>
              </w:rPr>
            </w:pPr>
            <w:r w:rsidRPr="002045B5">
              <w:rPr>
                <w:lang w:val="en-GB"/>
              </w:rPr>
              <w:t>ESP32-CAM</w:t>
            </w:r>
          </w:p>
        </w:tc>
        <w:tc>
          <w:tcPr>
            <w:tcW w:w="3731" w:type="dxa"/>
            <w:vAlign w:val="center"/>
            <w:hideMark/>
          </w:tcPr>
          <w:p w14:paraId="0E1B1ABD" w14:textId="77777777" w:rsidR="002045B5" w:rsidRPr="002045B5" w:rsidRDefault="002045B5" w:rsidP="00204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2045B5">
              <w:rPr>
                <w:lang w:val="en-GB"/>
              </w:rPr>
              <w:t>Main controller with camera</w:t>
            </w:r>
          </w:p>
        </w:tc>
        <w:tc>
          <w:tcPr>
            <w:tcW w:w="0" w:type="auto"/>
            <w:vAlign w:val="center"/>
            <w:hideMark/>
          </w:tcPr>
          <w:p w14:paraId="40DD773D" w14:textId="77777777" w:rsidR="002045B5" w:rsidRPr="002045B5" w:rsidRDefault="002045B5" w:rsidP="00204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2045B5">
              <w:rPr>
                <w:lang w:val="en-GB"/>
              </w:rPr>
              <w:t>£8-12</w:t>
            </w:r>
          </w:p>
        </w:tc>
      </w:tr>
      <w:tr w:rsidR="002045B5" w:rsidRPr="002045B5" w14:paraId="349CBE88" w14:textId="77777777" w:rsidTr="00204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  <w:hideMark/>
          </w:tcPr>
          <w:p w14:paraId="6B39C0AA" w14:textId="77777777" w:rsidR="002045B5" w:rsidRPr="002045B5" w:rsidRDefault="002045B5" w:rsidP="002045B5">
            <w:pPr>
              <w:rPr>
                <w:lang w:val="en-GB"/>
              </w:rPr>
            </w:pPr>
            <w:r w:rsidRPr="002045B5">
              <w:rPr>
                <w:lang w:val="en-GB"/>
              </w:rPr>
              <w:t>TSL2591 light sensor</w:t>
            </w:r>
          </w:p>
        </w:tc>
        <w:tc>
          <w:tcPr>
            <w:tcW w:w="3731" w:type="dxa"/>
            <w:vAlign w:val="center"/>
            <w:hideMark/>
          </w:tcPr>
          <w:p w14:paraId="21A129DA" w14:textId="77777777" w:rsidR="002045B5" w:rsidRPr="002045B5" w:rsidRDefault="002045B5" w:rsidP="00204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2045B5">
              <w:rPr>
                <w:lang w:val="en-GB"/>
              </w:rPr>
              <w:t>High-sensitivity lux measurement</w:t>
            </w:r>
          </w:p>
        </w:tc>
        <w:tc>
          <w:tcPr>
            <w:tcW w:w="0" w:type="auto"/>
            <w:vAlign w:val="center"/>
            <w:hideMark/>
          </w:tcPr>
          <w:p w14:paraId="3ECF5FD8" w14:textId="77777777" w:rsidR="002045B5" w:rsidRPr="002045B5" w:rsidRDefault="002045B5" w:rsidP="00204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2045B5">
              <w:rPr>
                <w:lang w:val="en-GB"/>
              </w:rPr>
              <w:t>£8-10</w:t>
            </w:r>
          </w:p>
        </w:tc>
      </w:tr>
      <w:tr w:rsidR="002045B5" w:rsidRPr="002045B5" w14:paraId="3A0A3010" w14:textId="77777777" w:rsidTr="00204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  <w:hideMark/>
          </w:tcPr>
          <w:p w14:paraId="7C4631CF" w14:textId="77777777" w:rsidR="002045B5" w:rsidRPr="002045B5" w:rsidRDefault="002045B5" w:rsidP="002045B5">
            <w:pPr>
              <w:rPr>
                <w:lang w:val="en-GB"/>
              </w:rPr>
            </w:pPr>
            <w:r w:rsidRPr="002045B5">
              <w:rPr>
                <w:lang w:val="en-GB"/>
              </w:rPr>
              <w:t>BME280 sensor</w:t>
            </w:r>
          </w:p>
        </w:tc>
        <w:tc>
          <w:tcPr>
            <w:tcW w:w="3731" w:type="dxa"/>
            <w:vAlign w:val="center"/>
            <w:hideMark/>
          </w:tcPr>
          <w:p w14:paraId="2BF1BA34" w14:textId="77777777" w:rsidR="002045B5" w:rsidRPr="002045B5" w:rsidRDefault="002045B5" w:rsidP="00204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2045B5">
              <w:rPr>
                <w:lang w:val="en-GB"/>
              </w:rPr>
              <w:t>Temperature, humidity, pressure</w:t>
            </w:r>
          </w:p>
        </w:tc>
        <w:tc>
          <w:tcPr>
            <w:tcW w:w="0" w:type="auto"/>
            <w:vAlign w:val="center"/>
            <w:hideMark/>
          </w:tcPr>
          <w:p w14:paraId="738114DC" w14:textId="77777777" w:rsidR="002045B5" w:rsidRPr="002045B5" w:rsidRDefault="002045B5" w:rsidP="00204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2045B5">
              <w:rPr>
                <w:lang w:val="en-GB"/>
              </w:rPr>
              <w:t>£5-8</w:t>
            </w:r>
          </w:p>
        </w:tc>
      </w:tr>
      <w:tr w:rsidR="002045B5" w:rsidRPr="002045B5" w14:paraId="105172D3" w14:textId="77777777" w:rsidTr="00204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  <w:hideMark/>
          </w:tcPr>
          <w:p w14:paraId="33E29E45" w14:textId="77777777" w:rsidR="002045B5" w:rsidRPr="002045B5" w:rsidRDefault="002045B5" w:rsidP="002045B5">
            <w:pPr>
              <w:rPr>
                <w:lang w:val="en-GB"/>
              </w:rPr>
            </w:pPr>
            <w:r w:rsidRPr="002045B5">
              <w:rPr>
                <w:lang w:val="en-GB"/>
              </w:rPr>
              <w:t>6V 5W Solar Panel</w:t>
            </w:r>
          </w:p>
        </w:tc>
        <w:tc>
          <w:tcPr>
            <w:tcW w:w="3731" w:type="dxa"/>
            <w:vAlign w:val="center"/>
            <w:hideMark/>
          </w:tcPr>
          <w:p w14:paraId="17DE8959" w14:textId="77777777" w:rsidR="002045B5" w:rsidRPr="002045B5" w:rsidRDefault="002045B5" w:rsidP="00204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2045B5">
              <w:rPr>
                <w:lang w:val="en-GB"/>
              </w:rPr>
              <w:t>Daytime charging</w:t>
            </w:r>
          </w:p>
        </w:tc>
        <w:tc>
          <w:tcPr>
            <w:tcW w:w="0" w:type="auto"/>
            <w:vAlign w:val="center"/>
            <w:hideMark/>
          </w:tcPr>
          <w:p w14:paraId="4F47CB5C" w14:textId="77777777" w:rsidR="002045B5" w:rsidRPr="002045B5" w:rsidRDefault="002045B5" w:rsidP="00204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2045B5">
              <w:rPr>
                <w:lang w:val="en-GB"/>
              </w:rPr>
              <w:t>£12-18</w:t>
            </w:r>
          </w:p>
        </w:tc>
      </w:tr>
      <w:tr w:rsidR="002045B5" w:rsidRPr="002045B5" w14:paraId="1C0868F3" w14:textId="77777777" w:rsidTr="00204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  <w:hideMark/>
          </w:tcPr>
          <w:p w14:paraId="1FAEB96F" w14:textId="77777777" w:rsidR="002045B5" w:rsidRPr="002045B5" w:rsidRDefault="002045B5" w:rsidP="002045B5">
            <w:pPr>
              <w:rPr>
                <w:lang w:val="en-GB"/>
              </w:rPr>
            </w:pPr>
            <w:r w:rsidRPr="002045B5">
              <w:rPr>
                <w:lang w:val="en-GB"/>
              </w:rPr>
              <w:t>18650 Battery Holder + 2x batteries</w:t>
            </w:r>
          </w:p>
        </w:tc>
        <w:tc>
          <w:tcPr>
            <w:tcW w:w="3731" w:type="dxa"/>
            <w:vAlign w:val="center"/>
            <w:hideMark/>
          </w:tcPr>
          <w:p w14:paraId="0D0C9452" w14:textId="77777777" w:rsidR="002045B5" w:rsidRPr="002045B5" w:rsidRDefault="002045B5" w:rsidP="00204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2045B5">
              <w:rPr>
                <w:lang w:val="en-GB"/>
              </w:rPr>
              <w:t>Power storage (3.7V Li-ion)</w:t>
            </w:r>
          </w:p>
        </w:tc>
        <w:tc>
          <w:tcPr>
            <w:tcW w:w="0" w:type="auto"/>
            <w:vAlign w:val="center"/>
            <w:hideMark/>
          </w:tcPr>
          <w:p w14:paraId="36A2BBB9" w14:textId="77777777" w:rsidR="002045B5" w:rsidRPr="002045B5" w:rsidRDefault="002045B5" w:rsidP="00204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2045B5">
              <w:rPr>
                <w:lang w:val="en-GB"/>
              </w:rPr>
              <w:t>£10-15</w:t>
            </w:r>
          </w:p>
        </w:tc>
      </w:tr>
      <w:tr w:rsidR="002045B5" w:rsidRPr="002045B5" w14:paraId="2A9F79E2" w14:textId="77777777" w:rsidTr="00204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  <w:hideMark/>
          </w:tcPr>
          <w:p w14:paraId="09AEE35C" w14:textId="77777777" w:rsidR="002045B5" w:rsidRPr="002045B5" w:rsidRDefault="002045B5" w:rsidP="002045B5">
            <w:pPr>
              <w:rPr>
                <w:lang w:val="en-GB"/>
              </w:rPr>
            </w:pPr>
            <w:r w:rsidRPr="002045B5">
              <w:rPr>
                <w:lang w:val="en-GB"/>
              </w:rPr>
              <w:t>TP4056 charging module</w:t>
            </w:r>
          </w:p>
        </w:tc>
        <w:tc>
          <w:tcPr>
            <w:tcW w:w="3731" w:type="dxa"/>
            <w:vAlign w:val="center"/>
            <w:hideMark/>
          </w:tcPr>
          <w:p w14:paraId="1554F2ED" w14:textId="77777777" w:rsidR="002045B5" w:rsidRPr="002045B5" w:rsidRDefault="002045B5" w:rsidP="00204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2045B5">
              <w:rPr>
                <w:lang w:val="en-GB"/>
              </w:rPr>
              <w:t>Solar battery management</w:t>
            </w:r>
          </w:p>
        </w:tc>
        <w:tc>
          <w:tcPr>
            <w:tcW w:w="0" w:type="auto"/>
            <w:vAlign w:val="center"/>
            <w:hideMark/>
          </w:tcPr>
          <w:p w14:paraId="76F831E8" w14:textId="77777777" w:rsidR="002045B5" w:rsidRPr="002045B5" w:rsidRDefault="002045B5" w:rsidP="00204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2045B5">
              <w:rPr>
                <w:lang w:val="en-GB"/>
              </w:rPr>
              <w:t>£5</w:t>
            </w:r>
          </w:p>
        </w:tc>
      </w:tr>
      <w:tr w:rsidR="002045B5" w:rsidRPr="002045B5" w14:paraId="05B9F7B4" w14:textId="77777777" w:rsidTr="002045B5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  <w:hideMark/>
          </w:tcPr>
          <w:p w14:paraId="43139C75" w14:textId="77777777" w:rsidR="002045B5" w:rsidRPr="002045B5" w:rsidRDefault="002045B5" w:rsidP="002045B5">
            <w:pPr>
              <w:rPr>
                <w:lang w:val="en-GB"/>
              </w:rPr>
            </w:pPr>
            <w:r w:rsidRPr="002045B5">
              <w:rPr>
                <w:lang w:val="en-GB"/>
              </w:rPr>
              <w:t>Weatherproof enclosure (IP65 rated)</w:t>
            </w:r>
          </w:p>
        </w:tc>
        <w:tc>
          <w:tcPr>
            <w:tcW w:w="3731" w:type="dxa"/>
            <w:vAlign w:val="center"/>
            <w:hideMark/>
          </w:tcPr>
          <w:p w14:paraId="626607AC" w14:textId="77777777" w:rsidR="002045B5" w:rsidRPr="002045B5" w:rsidRDefault="002045B5" w:rsidP="00204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2045B5">
              <w:rPr>
                <w:lang w:val="en-GB"/>
              </w:rPr>
              <w:t>Protect electronics</w:t>
            </w:r>
          </w:p>
        </w:tc>
        <w:tc>
          <w:tcPr>
            <w:tcW w:w="0" w:type="auto"/>
            <w:vAlign w:val="center"/>
            <w:hideMark/>
          </w:tcPr>
          <w:p w14:paraId="7F414326" w14:textId="77777777" w:rsidR="002045B5" w:rsidRPr="002045B5" w:rsidRDefault="002045B5" w:rsidP="00204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2045B5">
              <w:rPr>
                <w:lang w:val="en-GB"/>
              </w:rPr>
              <w:t>£15-25</w:t>
            </w:r>
          </w:p>
        </w:tc>
      </w:tr>
      <w:tr w:rsidR="002045B5" w:rsidRPr="002045B5" w14:paraId="7CF3212A" w14:textId="77777777" w:rsidTr="00204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  <w:hideMark/>
          </w:tcPr>
          <w:p w14:paraId="4A606146" w14:textId="77777777" w:rsidR="002045B5" w:rsidRPr="002045B5" w:rsidRDefault="002045B5" w:rsidP="002045B5">
            <w:pPr>
              <w:rPr>
                <w:lang w:val="en-GB"/>
              </w:rPr>
            </w:pPr>
            <w:r w:rsidRPr="002045B5">
              <w:rPr>
                <w:lang w:val="en-GB"/>
              </w:rPr>
              <w:t>MicroSD card (32GB+)</w:t>
            </w:r>
          </w:p>
        </w:tc>
        <w:tc>
          <w:tcPr>
            <w:tcW w:w="3731" w:type="dxa"/>
            <w:vAlign w:val="center"/>
            <w:hideMark/>
          </w:tcPr>
          <w:p w14:paraId="6E808CB3" w14:textId="77777777" w:rsidR="002045B5" w:rsidRPr="002045B5" w:rsidRDefault="002045B5" w:rsidP="00204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2045B5">
              <w:rPr>
                <w:lang w:val="en-GB"/>
              </w:rPr>
              <w:t>Local image/data storage</w:t>
            </w:r>
          </w:p>
        </w:tc>
        <w:tc>
          <w:tcPr>
            <w:tcW w:w="0" w:type="auto"/>
            <w:vAlign w:val="center"/>
            <w:hideMark/>
          </w:tcPr>
          <w:p w14:paraId="54A299CD" w14:textId="77777777" w:rsidR="002045B5" w:rsidRPr="002045B5" w:rsidRDefault="002045B5" w:rsidP="00204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2045B5">
              <w:rPr>
                <w:lang w:val="en-GB"/>
              </w:rPr>
              <w:t>£8-12</w:t>
            </w:r>
          </w:p>
        </w:tc>
      </w:tr>
      <w:tr w:rsidR="002045B5" w:rsidRPr="002045B5" w14:paraId="6A239AC0" w14:textId="77777777" w:rsidTr="00204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  <w:hideMark/>
          </w:tcPr>
          <w:p w14:paraId="164C4458" w14:textId="77777777" w:rsidR="002045B5" w:rsidRPr="002045B5" w:rsidRDefault="002045B5" w:rsidP="002045B5">
            <w:pPr>
              <w:rPr>
                <w:lang w:val="en-GB"/>
              </w:rPr>
            </w:pPr>
            <w:r w:rsidRPr="002045B5">
              <w:rPr>
                <w:lang w:val="en-GB"/>
              </w:rPr>
              <w:t>Buck converter (3.3V/5V)</w:t>
            </w:r>
          </w:p>
        </w:tc>
        <w:tc>
          <w:tcPr>
            <w:tcW w:w="3731" w:type="dxa"/>
            <w:vAlign w:val="center"/>
            <w:hideMark/>
          </w:tcPr>
          <w:p w14:paraId="06E68FA8" w14:textId="77777777" w:rsidR="002045B5" w:rsidRPr="002045B5" w:rsidRDefault="002045B5" w:rsidP="00204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2045B5">
              <w:rPr>
                <w:lang w:val="en-GB"/>
              </w:rPr>
              <w:t>Power regulation</w:t>
            </w:r>
          </w:p>
        </w:tc>
        <w:tc>
          <w:tcPr>
            <w:tcW w:w="0" w:type="auto"/>
            <w:vAlign w:val="center"/>
            <w:hideMark/>
          </w:tcPr>
          <w:p w14:paraId="5621CF89" w14:textId="77777777" w:rsidR="002045B5" w:rsidRPr="002045B5" w:rsidRDefault="002045B5" w:rsidP="00204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2045B5">
              <w:rPr>
                <w:lang w:val="en-GB"/>
              </w:rPr>
              <w:t>£4-6</w:t>
            </w:r>
          </w:p>
        </w:tc>
      </w:tr>
    </w:tbl>
    <w:p w14:paraId="66715186" w14:textId="77777777" w:rsidR="00926918" w:rsidRDefault="00926918" w:rsidP="00926918">
      <w:pPr>
        <w:pStyle w:val="Heading1"/>
        <w:ind w:left="360"/>
      </w:pPr>
    </w:p>
    <w:p w14:paraId="6061ACCA" w14:textId="77777777" w:rsidR="00926918" w:rsidRDefault="00926918">
      <w:pPr>
        <w:rPr>
          <w:rFonts w:asciiTheme="majorHAnsi" w:hAnsiTheme="majorHAnsi"/>
          <w:caps/>
          <w:color w:val="2E2E2E" w:themeColor="accent2"/>
          <w:spacing w:val="14"/>
          <w:sz w:val="26"/>
          <w:szCs w:val="26"/>
        </w:rPr>
      </w:pPr>
      <w:r>
        <w:br w:type="page"/>
      </w:r>
    </w:p>
    <w:p w14:paraId="3F7915FF" w14:textId="24515CCB" w:rsidR="001C7F98" w:rsidRDefault="001C7F98" w:rsidP="00926918">
      <w:pPr>
        <w:pStyle w:val="Heading1"/>
        <w:numPr>
          <w:ilvl w:val="0"/>
          <w:numId w:val="32"/>
        </w:numPr>
      </w:pPr>
      <w:bookmarkStart w:id="8" w:name="_Toc218254230"/>
      <w:r>
        <w:lastRenderedPageBreak/>
        <w:t>use cases</w:t>
      </w:r>
      <w:bookmarkEnd w:id="8"/>
    </w:p>
    <w:p w14:paraId="68AAC3A1" w14:textId="77777777" w:rsidR="000B419A" w:rsidRPr="000B419A" w:rsidRDefault="000B419A" w:rsidP="00926918">
      <w:pPr>
        <w:pStyle w:val="ListParagraph"/>
        <w:numPr>
          <w:ilvl w:val="1"/>
          <w:numId w:val="32"/>
        </w:numPr>
        <w:ind w:left="426"/>
        <w:rPr>
          <w:b/>
          <w:bCs/>
          <w:lang w:val="en-GB"/>
        </w:rPr>
      </w:pPr>
      <w:r w:rsidRPr="000B419A">
        <w:rPr>
          <w:b/>
          <w:bCs/>
          <w:lang w:val="en-GB"/>
        </w:rPr>
        <w:t>UC-001: Real-Time Sky Monitoring</w:t>
      </w:r>
    </w:p>
    <w:p w14:paraId="7A1FD4EC" w14:textId="77777777" w:rsidR="000B419A" w:rsidRPr="000B419A" w:rsidRDefault="000B419A" w:rsidP="000B419A">
      <w:pPr>
        <w:rPr>
          <w:lang w:val="en-GB"/>
        </w:rPr>
      </w:pPr>
      <w:r w:rsidRPr="000B419A">
        <w:rPr>
          <w:b/>
          <w:bCs/>
          <w:lang w:val="en-GB"/>
        </w:rPr>
        <w:t>Actor:</w:t>
      </w:r>
      <w:r w:rsidRPr="000B419A">
        <w:rPr>
          <w:lang w:val="en-GB"/>
        </w:rPr>
        <w:t xml:space="preserve"> System (Autonomous)</w:t>
      </w:r>
      <w:r w:rsidRPr="000B419A">
        <w:rPr>
          <w:lang w:val="en-GB"/>
        </w:rPr>
        <w:br/>
      </w:r>
      <w:r w:rsidRPr="000B419A">
        <w:rPr>
          <w:b/>
          <w:bCs/>
          <w:lang w:val="en-GB"/>
        </w:rPr>
        <w:t>Precondition:</w:t>
      </w:r>
      <w:r w:rsidRPr="000B419A">
        <w:rPr>
          <w:lang w:val="en-GB"/>
        </w:rPr>
        <w:t xml:space="preserve"> System powered and connected</w:t>
      </w:r>
      <w:r w:rsidRPr="000B419A">
        <w:rPr>
          <w:lang w:val="en-GB"/>
        </w:rPr>
        <w:br/>
      </w:r>
      <w:r w:rsidRPr="000B419A">
        <w:rPr>
          <w:b/>
          <w:bCs/>
          <w:lang w:val="en-GB"/>
        </w:rPr>
        <w:t>Trigger:</w:t>
      </w:r>
      <w:r w:rsidRPr="000B419A">
        <w:rPr>
          <w:lang w:val="en-GB"/>
        </w:rPr>
        <w:t xml:space="preserve"> Timer event (every 5 minutes)</w:t>
      </w:r>
    </w:p>
    <w:p w14:paraId="32384EFB" w14:textId="77777777" w:rsidR="000B419A" w:rsidRPr="000B419A" w:rsidRDefault="000B419A" w:rsidP="000B419A">
      <w:pPr>
        <w:rPr>
          <w:lang w:val="en-GB"/>
        </w:rPr>
      </w:pPr>
      <w:r w:rsidRPr="000B419A">
        <w:rPr>
          <w:b/>
          <w:bCs/>
          <w:lang w:val="en-GB"/>
        </w:rPr>
        <w:t>Main Flow:</w:t>
      </w:r>
    </w:p>
    <w:p w14:paraId="353AC6BB" w14:textId="77777777" w:rsidR="000B419A" w:rsidRPr="000B419A" w:rsidRDefault="000B419A" w:rsidP="000B419A">
      <w:pPr>
        <w:numPr>
          <w:ilvl w:val="0"/>
          <w:numId w:val="28"/>
        </w:numPr>
        <w:rPr>
          <w:lang w:val="en-GB"/>
        </w:rPr>
      </w:pPr>
      <w:r w:rsidRPr="000B419A">
        <w:rPr>
          <w:lang w:val="en-GB"/>
        </w:rPr>
        <w:t>System wakes from sleep mode</w:t>
      </w:r>
    </w:p>
    <w:p w14:paraId="2AE6BBB7" w14:textId="77777777" w:rsidR="000B419A" w:rsidRPr="000B419A" w:rsidRDefault="000B419A" w:rsidP="000B419A">
      <w:pPr>
        <w:numPr>
          <w:ilvl w:val="0"/>
          <w:numId w:val="28"/>
        </w:numPr>
        <w:rPr>
          <w:lang w:val="en-GB"/>
        </w:rPr>
      </w:pPr>
      <w:r w:rsidRPr="000B419A">
        <w:rPr>
          <w:lang w:val="en-GB"/>
        </w:rPr>
        <w:t>Read TSL2591 light sensor → Sky brightness value</w:t>
      </w:r>
    </w:p>
    <w:p w14:paraId="70BC35C4" w14:textId="77777777" w:rsidR="000B419A" w:rsidRPr="000B419A" w:rsidRDefault="000B419A" w:rsidP="000B419A">
      <w:pPr>
        <w:numPr>
          <w:ilvl w:val="0"/>
          <w:numId w:val="28"/>
        </w:numPr>
        <w:rPr>
          <w:lang w:val="en-GB"/>
        </w:rPr>
      </w:pPr>
      <w:r w:rsidRPr="000B419A">
        <w:rPr>
          <w:lang w:val="en-GB"/>
        </w:rPr>
        <w:t>Read BME280 → Temperature, humidity, pressure</w:t>
      </w:r>
    </w:p>
    <w:p w14:paraId="7F679BAE" w14:textId="77777777" w:rsidR="000B419A" w:rsidRPr="000B419A" w:rsidRDefault="000B419A" w:rsidP="000B419A">
      <w:pPr>
        <w:numPr>
          <w:ilvl w:val="0"/>
          <w:numId w:val="28"/>
        </w:numPr>
        <w:rPr>
          <w:lang w:val="en-GB"/>
        </w:rPr>
      </w:pPr>
      <w:r w:rsidRPr="000B419A">
        <w:rPr>
          <w:lang w:val="en-GB"/>
        </w:rPr>
        <w:t>Timestamp all readings with RTC/NTP</w:t>
      </w:r>
    </w:p>
    <w:p w14:paraId="44CC6F9A" w14:textId="77777777" w:rsidR="000B419A" w:rsidRPr="000B419A" w:rsidRDefault="000B419A" w:rsidP="000B419A">
      <w:pPr>
        <w:numPr>
          <w:ilvl w:val="0"/>
          <w:numId w:val="28"/>
        </w:numPr>
        <w:rPr>
          <w:lang w:val="en-GB"/>
        </w:rPr>
      </w:pPr>
      <w:r w:rsidRPr="000B419A">
        <w:rPr>
          <w:lang w:val="en-GB"/>
        </w:rPr>
        <w:t>Store locally to SD card</w:t>
      </w:r>
    </w:p>
    <w:p w14:paraId="71E2377E" w14:textId="77777777" w:rsidR="000B419A" w:rsidRPr="000B419A" w:rsidRDefault="000B419A" w:rsidP="000B419A">
      <w:pPr>
        <w:numPr>
          <w:ilvl w:val="0"/>
          <w:numId w:val="28"/>
        </w:numPr>
        <w:rPr>
          <w:lang w:val="en-GB"/>
        </w:rPr>
      </w:pPr>
      <w:r w:rsidRPr="000B419A">
        <w:rPr>
          <w:lang w:val="en-GB"/>
        </w:rPr>
        <w:t>Transmit via MQTT to home server</w:t>
      </w:r>
    </w:p>
    <w:p w14:paraId="0E77C0BB" w14:textId="77777777" w:rsidR="000B419A" w:rsidRPr="000B419A" w:rsidRDefault="000B419A" w:rsidP="000B419A">
      <w:pPr>
        <w:numPr>
          <w:ilvl w:val="0"/>
          <w:numId w:val="28"/>
        </w:numPr>
        <w:rPr>
          <w:lang w:val="en-GB"/>
        </w:rPr>
      </w:pPr>
      <w:r w:rsidRPr="000B419A">
        <w:rPr>
          <w:lang w:val="en-GB"/>
        </w:rPr>
        <w:t xml:space="preserve">Home server validates and stores in </w:t>
      </w:r>
      <w:proofErr w:type="spellStart"/>
      <w:r w:rsidRPr="000B419A">
        <w:rPr>
          <w:lang w:val="en-GB"/>
        </w:rPr>
        <w:t>InfluxDB</w:t>
      </w:r>
      <w:proofErr w:type="spellEnd"/>
    </w:p>
    <w:p w14:paraId="23298566" w14:textId="77777777" w:rsidR="000B419A" w:rsidRPr="000B419A" w:rsidRDefault="000B419A" w:rsidP="000B419A">
      <w:pPr>
        <w:numPr>
          <w:ilvl w:val="0"/>
          <w:numId w:val="28"/>
        </w:numPr>
        <w:rPr>
          <w:lang w:val="en-GB"/>
        </w:rPr>
      </w:pPr>
      <w:r w:rsidRPr="000B419A">
        <w:rPr>
          <w:lang w:val="en-GB"/>
        </w:rPr>
        <w:t>Return to sleep mode</w:t>
      </w:r>
    </w:p>
    <w:p w14:paraId="0AEF6E21" w14:textId="77777777" w:rsidR="000B419A" w:rsidRPr="000B419A" w:rsidRDefault="000B419A" w:rsidP="000B419A">
      <w:pPr>
        <w:rPr>
          <w:lang w:val="en-GB"/>
        </w:rPr>
      </w:pPr>
      <w:r w:rsidRPr="000B419A">
        <w:rPr>
          <w:b/>
          <w:bCs/>
          <w:lang w:val="en-GB"/>
        </w:rPr>
        <w:t>Success Criteria:</w:t>
      </w:r>
      <w:r w:rsidRPr="000B419A">
        <w:rPr>
          <w:lang w:val="en-GB"/>
        </w:rPr>
        <w:t xml:space="preserve"> Data successfully logged with &lt;1% packet loss over 24h period</w:t>
      </w:r>
    </w:p>
    <w:p w14:paraId="5B795804" w14:textId="77777777" w:rsidR="00926918" w:rsidRPr="00926918" w:rsidRDefault="00926918" w:rsidP="00926918">
      <w:pPr>
        <w:pStyle w:val="ListParagraph"/>
        <w:numPr>
          <w:ilvl w:val="1"/>
          <w:numId w:val="32"/>
        </w:numPr>
        <w:ind w:left="142" w:hanging="426"/>
        <w:rPr>
          <w:b/>
          <w:bCs/>
          <w:lang w:val="en-GB"/>
        </w:rPr>
      </w:pPr>
      <w:r w:rsidRPr="00926918">
        <w:rPr>
          <w:b/>
          <w:bCs/>
          <w:lang w:val="en-GB"/>
        </w:rPr>
        <w:t>UC-002: Night Sky Image Capture</w:t>
      </w:r>
    </w:p>
    <w:p w14:paraId="593280B8" w14:textId="77777777" w:rsidR="00926918" w:rsidRPr="00926918" w:rsidRDefault="00926918" w:rsidP="00926918">
      <w:pPr>
        <w:rPr>
          <w:lang w:val="en-GB"/>
        </w:rPr>
      </w:pPr>
      <w:r w:rsidRPr="00926918">
        <w:rPr>
          <w:b/>
          <w:bCs/>
          <w:lang w:val="en-GB"/>
        </w:rPr>
        <w:t>Actor:</w:t>
      </w:r>
      <w:r w:rsidRPr="00926918">
        <w:rPr>
          <w:lang w:val="en-GB"/>
        </w:rPr>
        <w:t xml:space="preserve"> System (Autonomous)</w:t>
      </w:r>
      <w:r w:rsidRPr="00926918">
        <w:rPr>
          <w:lang w:val="en-GB"/>
        </w:rPr>
        <w:br/>
      </w:r>
      <w:r w:rsidRPr="00926918">
        <w:rPr>
          <w:b/>
          <w:bCs/>
          <w:lang w:val="en-GB"/>
        </w:rPr>
        <w:t>Precondition:</w:t>
      </w:r>
      <w:r w:rsidRPr="00926918">
        <w:rPr>
          <w:lang w:val="en-GB"/>
        </w:rPr>
        <w:t xml:space="preserve"> </w:t>
      </w:r>
      <w:proofErr w:type="gramStart"/>
      <w:r w:rsidRPr="00926918">
        <w:rPr>
          <w:lang w:val="en-GB"/>
        </w:rPr>
        <w:t>Night time</w:t>
      </w:r>
      <w:proofErr w:type="gramEnd"/>
      <w:r w:rsidRPr="00926918">
        <w:rPr>
          <w:lang w:val="en-GB"/>
        </w:rPr>
        <w:t xml:space="preserve"> detected (light level &lt; threshold)</w:t>
      </w:r>
      <w:r w:rsidRPr="00926918">
        <w:rPr>
          <w:lang w:val="en-GB"/>
        </w:rPr>
        <w:br/>
      </w:r>
      <w:r w:rsidRPr="00926918">
        <w:rPr>
          <w:b/>
          <w:bCs/>
          <w:lang w:val="en-GB"/>
        </w:rPr>
        <w:t>Trigger:</w:t>
      </w:r>
      <w:r w:rsidRPr="00926918">
        <w:rPr>
          <w:lang w:val="en-GB"/>
        </w:rPr>
        <w:t xml:space="preserve"> Timer event (every 30 minutes during night)</w:t>
      </w:r>
    </w:p>
    <w:p w14:paraId="018108EF" w14:textId="77777777" w:rsidR="00926918" w:rsidRPr="00926918" w:rsidRDefault="00926918" w:rsidP="00926918">
      <w:pPr>
        <w:rPr>
          <w:lang w:val="en-GB"/>
        </w:rPr>
      </w:pPr>
      <w:r w:rsidRPr="00926918">
        <w:rPr>
          <w:b/>
          <w:bCs/>
          <w:lang w:val="en-GB"/>
        </w:rPr>
        <w:t>Main Flow:</w:t>
      </w:r>
    </w:p>
    <w:p w14:paraId="4E40767D" w14:textId="77777777" w:rsidR="00926918" w:rsidRPr="00926918" w:rsidRDefault="00926918" w:rsidP="00926918">
      <w:pPr>
        <w:numPr>
          <w:ilvl w:val="0"/>
          <w:numId w:val="34"/>
        </w:numPr>
        <w:rPr>
          <w:lang w:val="en-GB"/>
        </w:rPr>
      </w:pPr>
      <w:r w:rsidRPr="00926918">
        <w:rPr>
          <w:lang w:val="en-GB"/>
        </w:rPr>
        <w:t>System determines it is night (TSL2591 &lt; 10 lux)</w:t>
      </w:r>
    </w:p>
    <w:p w14:paraId="1A0E860F" w14:textId="77777777" w:rsidR="00926918" w:rsidRPr="00926918" w:rsidRDefault="00926918" w:rsidP="00926918">
      <w:pPr>
        <w:numPr>
          <w:ilvl w:val="0"/>
          <w:numId w:val="34"/>
        </w:numPr>
        <w:rPr>
          <w:lang w:val="en-GB"/>
        </w:rPr>
      </w:pPr>
      <w:r w:rsidRPr="00926918">
        <w:rPr>
          <w:lang w:val="en-GB"/>
        </w:rPr>
        <w:t>Configure camera (ISO, exposure, focus)</w:t>
      </w:r>
    </w:p>
    <w:p w14:paraId="3A39BAED" w14:textId="77777777" w:rsidR="00926918" w:rsidRPr="00926918" w:rsidRDefault="00926918" w:rsidP="00926918">
      <w:pPr>
        <w:numPr>
          <w:ilvl w:val="0"/>
          <w:numId w:val="34"/>
        </w:numPr>
        <w:rPr>
          <w:lang w:val="en-GB"/>
        </w:rPr>
      </w:pPr>
      <w:r w:rsidRPr="00926918">
        <w:rPr>
          <w:lang w:val="en-GB"/>
        </w:rPr>
        <w:t>Capture RAW image</w:t>
      </w:r>
    </w:p>
    <w:p w14:paraId="53C4E8E4" w14:textId="77777777" w:rsidR="00926918" w:rsidRPr="00926918" w:rsidRDefault="00926918" w:rsidP="00926918">
      <w:pPr>
        <w:numPr>
          <w:ilvl w:val="0"/>
          <w:numId w:val="34"/>
        </w:numPr>
        <w:rPr>
          <w:lang w:val="en-GB"/>
        </w:rPr>
      </w:pPr>
      <w:r w:rsidRPr="00926918">
        <w:rPr>
          <w:lang w:val="en-GB"/>
        </w:rPr>
        <w:t>Perform basic image validation (not corrupted)</w:t>
      </w:r>
    </w:p>
    <w:p w14:paraId="44276804" w14:textId="77777777" w:rsidR="00926918" w:rsidRPr="00926918" w:rsidRDefault="00926918" w:rsidP="00926918">
      <w:pPr>
        <w:numPr>
          <w:ilvl w:val="0"/>
          <w:numId w:val="34"/>
        </w:numPr>
        <w:rPr>
          <w:lang w:val="en-GB"/>
        </w:rPr>
      </w:pPr>
      <w:r w:rsidRPr="00926918">
        <w:rPr>
          <w:lang w:val="en-GB"/>
        </w:rPr>
        <w:t>Save to SD card with metadata</w:t>
      </w:r>
    </w:p>
    <w:p w14:paraId="36CE3E97" w14:textId="77777777" w:rsidR="00926918" w:rsidRPr="00926918" w:rsidRDefault="00926918" w:rsidP="00926918">
      <w:pPr>
        <w:numPr>
          <w:ilvl w:val="0"/>
          <w:numId w:val="34"/>
        </w:numPr>
        <w:rPr>
          <w:lang w:val="en-GB"/>
        </w:rPr>
      </w:pPr>
      <w:r w:rsidRPr="00926918">
        <w:rPr>
          <w:lang w:val="en-GB"/>
        </w:rPr>
        <w:t>Generate thumbnail for transmission</w:t>
      </w:r>
    </w:p>
    <w:p w14:paraId="2143F83B" w14:textId="77777777" w:rsidR="00926918" w:rsidRPr="00926918" w:rsidRDefault="00926918" w:rsidP="00926918">
      <w:pPr>
        <w:numPr>
          <w:ilvl w:val="0"/>
          <w:numId w:val="34"/>
        </w:numPr>
        <w:rPr>
          <w:lang w:val="en-GB"/>
        </w:rPr>
      </w:pPr>
      <w:r w:rsidRPr="00926918">
        <w:rPr>
          <w:lang w:val="en-GB"/>
        </w:rPr>
        <w:t>Send thumbnail + metadata via MQTT</w:t>
      </w:r>
    </w:p>
    <w:p w14:paraId="4796ACF3" w14:textId="77777777" w:rsidR="00926918" w:rsidRPr="00926918" w:rsidRDefault="00926918" w:rsidP="00926918">
      <w:pPr>
        <w:numPr>
          <w:ilvl w:val="0"/>
          <w:numId w:val="34"/>
        </w:numPr>
        <w:rPr>
          <w:lang w:val="en-GB"/>
        </w:rPr>
      </w:pPr>
      <w:r w:rsidRPr="00926918">
        <w:rPr>
          <w:lang w:val="en-GB"/>
        </w:rPr>
        <w:t>Full image retrieved during daily sync</w:t>
      </w:r>
    </w:p>
    <w:p w14:paraId="7A75C4FC" w14:textId="77777777" w:rsidR="00926918" w:rsidRPr="00926918" w:rsidRDefault="00926918" w:rsidP="00926918">
      <w:pPr>
        <w:rPr>
          <w:lang w:val="en-GB"/>
        </w:rPr>
      </w:pPr>
      <w:r w:rsidRPr="00926918">
        <w:rPr>
          <w:b/>
          <w:bCs/>
          <w:lang w:val="en-GB"/>
        </w:rPr>
        <w:t>Success Criteria:</w:t>
      </w:r>
      <w:r w:rsidRPr="00926918">
        <w:rPr>
          <w:lang w:val="en-GB"/>
        </w:rPr>
        <w:t xml:space="preserve"> 95% of night hours captured successfully</w:t>
      </w:r>
    </w:p>
    <w:p w14:paraId="7E90629A" w14:textId="77777777" w:rsidR="00926918" w:rsidRPr="00926918" w:rsidRDefault="00926918" w:rsidP="00926918">
      <w:pPr>
        <w:pStyle w:val="ListParagraph"/>
        <w:numPr>
          <w:ilvl w:val="1"/>
          <w:numId w:val="32"/>
        </w:numPr>
        <w:ind w:left="426"/>
        <w:rPr>
          <w:b/>
          <w:bCs/>
          <w:lang w:val="en-GB"/>
        </w:rPr>
      </w:pPr>
      <w:r w:rsidRPr="00926918">
        <w:rPr>
          <w:b/>
          <w:bCs/>
          <w:lang w:val="en-GB"/>
        </w:rPr>
        <w:t>UC-003: Manual Stargazing Quality Check</w:t>
      </w:r>
    </w:p>
    <w:p w14:paraId="0423B98A" w14:textId="77777777" w:rsidR="00926918" w:rsidRPr="00926918" w:rsidRDefault="00926918" w:rsidP="00926918">
      <w:pPr>
        <w:rPr>
          <w:lang w:val="en-GB"/>
        </w:rPr>
      </w:pPr>
      <w:r w:rsidRPr="00926918">
        <w:rPr>
          <w:b/>
          <w:bCs/>
          <w:lang w:val="en-GB"/>
        </w:rPr>
        <w:t>Actor:</w:t>
      </w:r>
      <w:r w:rsidRPr="00926918">
        <w:rPr>
          <w:lang w:val="en-GB"/>
        </w:rPr>
        <w:t xml:space="preserve"> User (Gideon)</w:t>
      </w:r>
      <w:r w:rsidRPr="00926918">
        <w:rPr>
          <w:lang w:val="en-GB"/>
        </w:rPr>
        <w:br/>
      </w:r>
      <w:r w:rsidRPr="00926918">
        <w:rPr>
          <w:b/>
          <w:bCs/>
          <w:lang w:val="en-GB"/>
        </w:rPr>
        <w:t>Precondition:</w:t>
      </w:r>
      <w:r w:rsidRPr="00926918">
        <w:rPr>
          <w:lang w:val="en-GB"/>
        </w:rPr>
        <w:t xml:space="preserve"> User accessing web dashboard</w:t>
      </w:r>
      <w:r w:rsidRPr="00926918">
        <w:rPr>
          <w:lang w:val="en-GB"/>
        </w:rPr>
        <w:br/>
      </w:r>
      <w:r w:rsidRPr="00926918">
        <w:rPr>
          <w:b/>
          <w:bCs/>
          <w:lang w:val="en-GB"/>
        </w:rPr>
        <w:t>Trigger:</w:t>
      </w:r>
      <w:r w:rsidRPr="00926918">
        <w:rPr>
          <w:lang w:val="en-GB"/>
        </w:rPr>
        <w:t xml:space="preserve"> User navigates to current conditions page</w:t>
      </w:r>
    </w:p>
    <w:p w14:paraId="6991A5E4" w14:textId="77777777" w:rsidR="00926918" w:rsidRPr="00926918" w:rsidRDefault="00926918" w:rsidP="00926918">
      <w:pPr>
        <w:rPr>
          <w:lang w:val="en-GB"/>
        </w:rPr>
      </w:pPr>
      <w:r w:rsidRPr="00926918">
        <w:rPr>
          <w:b/>
          <w:bCs/>
          <w:lang w:val="en-GB"/>
        </w:rPr>
        <w:t>Main Flow:</w:t>
      </w:r>
    </w:p>
    <w:p w14:paraId="139615F7" w14:textId="77777777" w:rsidR="00926918" w:rsidRPr="00926918" w:rsidRDefault="00926918" w:rsidP="00926918">
      <w:pPr>
        <w:numPr>
          <w:ilvl w:val="0"/>
          <w:numId w:val="39"/>
        </w:numPr>
        <w:rPr>
          <w:lang w:val="en-GB"/>
        </w:rPr>
      </w:pPr>
      <w:r w:rsidRPr="00926918">
        <w:rPr>
          <w:lang w:val="en-GB"/>
        </w:rPr>
        <w:t>User opens dashboard on mobile/desktop</w:t>
      </w:r>
    </w:p>
    <w:p w14:paraId="7FD55B0D" w14:textId="77777777" w:rsidR="00926918" w:rsidRPr="00926918" w:rsidRDefault="00926918" w:rsidP="00926918">
      <w:pPr>
        <w:numPr>
          <w:ilvl w:val="0"/>
          <w:numId w:val="39"/>
        </w:numPr>
        <w:rPr>
          <w:lang w:val="en-GB"/>
        </w:rPr>
      </w:pPr>
      <w:r w:rsidRPr="00926918">
        <w:rPr>
          <w:lang w:val="en-GB"/>
        </w:rPr>
        <w:lastRenderedPageBreak/>
        <w:t xml:space="preserve">System displays: </w:t>
      </w:r>
    </w:p>
    <w:p w14:paraId="3712F603" w14:textId="77777777" w:rsidR="00926918" w:rsidRPr="00926918" w:rsidRDefault="00926918" w:rsidP="00926918">
      <w:pPr>
        <w:numPr>
          <w:ilvl w:val="1"/>
          <w:numId w:val="39"/>
        </w:numPr>
        <w:rPr>
          <w:lang w:val="en-GB"/>
        </w:rPr>
      </w:pPr>
      <w:r w:rsidRPr="00926918">
        <w:rPr>
          <w:lang w:val="en-GB"/>
        </w:rPr>
        <w:t>Current sky brightness (lux + Bortle scale estimate)</w:t>
      </w:r>
    </w:p>
    <w:p w14:paraId="6D74A754" w14:textId="77777777" w:rsidR="00926918" w:rsidRPr="00926918" w:rsidRDefault="00926918" w:rsidP="00926918">
      <w:pPr>
        <w:numPr>
          <w:ilvl w:val="1"/>
          <w:numId w:val="39"/>
        </w:numPr>
        <w:rPr>
          <w:lang w:val="en-GB"/>
        </w:rPr>
      </w:pPr>
      <w:r w:rsidRPr="00926918">
        <w:rPr>
          <w:lang w:val="en-GB"/>
        </w:rPr>
        <w:t>Cloud coverage % (from last image analysis)</w:t>
      </w:r>
    </w:p>
    <w:p w14:paraId="2F444457" w14:textId="77777777" w:rsidR="00926918" w:rsidRPr="00926918" w:rsidRDefault="00926918" w:rsidP="00926918">
      <w:pPr>
        <w:numPr>
          <w:ilvl w:val="1"/>
          <w:numId w:val="39"/>
        </w:numPr>
        <w:rPr>
          <w:lang w:val="en-GB"/>
        </w:rPr>
      </w:pPr>
      <w:r w:rsidRPr="00926918">
        <w:rPr>
          <w:lang w:val="en-GB"/>
        </w:rPr>
        <w:t>Temperature &amp; humidity</w:t>
      </w:r>
    </w:p>
    <w:p w14:paraId="68FE9D23" w14:textId="77777777" w:rsidR="00926918" w:rsidRPr="00926918" w:rsidRDefault="00926918" w:rsidP="00926918">
      <w:pPr>
        <w:numPr>
          <w:ilvl w:val="1"/>
          <w:numId w:val="39"/>
        </w:numPr>
        <w:rPr>
          <w:lang w:val="en-GB"/>
        </w:rPr>
      </w:pPr>
      <w:r w:rsidRPr="00926918">
        <w:rPr>
          <w:lang w:val="en-GB"/>
        </w:rPr>
        <w:t>"Stargazing Quality Score" (0-10)</w:t>
      </w:r>
    </w:p>
    <w:p w14:paraId="0ADF3843" w14:textId="77777777" w:rsidR="00926918" w:rsidRPr="00926918" w:rsidRDefault="00926918" w:rsidP="00926918">
      <w:pPr>
        <w:numPr>
          <w:ilvl w:val="1"/>
          <w:numId w:val="39"/>
        </w:numPr>
        <w:rPr>
          <w:lang w:val="en-GB"/>
        </w:rPr>
      </w:pPr>
      <w:r w:rsidRPr="00926918">
        <w:rPr>
          <w:lang w:val="en-GB"/>
        </w:rPr>
        <w:t>Predicted score for next 6 hours</w:t>
      </w:r>
    </w:p>
    <w:p w14:paraId="307E0F13" w14:textId="77777777" w:rsidR="00926918" w:rsidRPr="00926918" w:rsidRDefault="00926918" w:rsidP="00926918">
      <w:pPr>
        <w:numPr>
          <w:ilvl w:val="0"/>
          <w:numId w:val="39"/>
        </w:numPr>
        <w:rPr>
          <w:lang w:val="en-GB"/>
        </w:rPr>
      </w:pPr>
      <w:r w:rsidRPr="00926918">
        <w:rPr>
          <w:lang w:val="en-GB"/>
        </w:rPr>
        <w:t>User views latest sky image</w:t>
      </w:r>
    </w:p>
    <w:p w14:paraId="6F15103C" w14:textId="77777777" w:rsidR="00926918" w:rsidRPr="00926918" w:rsidRDefault="00926918" w:rsidP="00926918">
      <w:pPr>
        <w:numPr>
          <w:ilvl w:val="0"/>
          <w:numId w:val="39"/>
        </w:numPr>
        <w:rPr>
          <w:lang w:val="en-GB"/>
        </w:rPr>
      </w:pPr>
      <w:r w:rsidRPr="00926918">
        <w:rPr>
          <w:lang w:val="en-GB"/>
        </w:rPr>
        <w:t>User decides whether to go outside</w:t>
      </w:r>
    </w:p>
    <w:p w14:paraId="161CC0D1" w14:textId="77777777" w:rsidR="00926918" w:rsidRPr="00926918" w:rsidRDefault="00926918" w:rsidP="00926918">
      <w:pPr>
        <w:rPr>
          <w:lang w:val="en-GB"/>
        </w:rPr>
      </w:pPr>
      <w:r w:rsidRPr="00926918">
        <w:rPr>
          <w:b/>
          <w:bCs/>
          <w:lang w:val="en-GB"/>
        </w:rPr>
        <w:t>Success Criteria:</w:t>
      </w:r>
      <w:r w:rsidRPr="00926918">
        <w:rPr>
          <w:lang w:val="en-GB"/>
        </w:rPr>
        <w:t xml:space="preserve"> Dashboard loads in &lt;2 seconds, data &lt;5 minutes old</w:t>
      </w:r>
    </w:p>
    <w:p w14:paraId="528082C6" w14:textId="77777777" w:rsidR="00926918" w:rsidRPr="00926918" w:rsidRDefault="00926918" w:rsidP="00926918">
      <w:pPr>
        <w:pStyle w:val="ListParagraph"/>
        <w:numPr>
          <w:ilvl w:val="1"/>
          <w:numId w:val="32"/>
        </w:numPr>
        <w:ind w:left="284"/>
        <w:rPr>
          <w:b/>
          <w:bCs/>
          <w:lang w:val="en-GB"/>
        </w:rPr>
      </w:pPr>
      <w:r w:rsidRPr="00926918">
        <w:rPr>
          <w:b/>
          <w:bCs/>
          <w:lang w:val="en-GB"/>
        </w:rPr>
        <w:t>UC-004: Automated Excellent Conditions Alert</w:t>
      </w:r>
    </w:p>
    <w:p w14:paraId="2725BC2D" w14:textId="77777777" w:rsidR="00926918" w:rsidRPr="00926918" w:rsidRDefault="00926918" w:rsidP="00926918">
      <w:pPr>
        <w:rPr>
          <w:lang w:val="en-GB"/>
        </w:rPr>
      </w:pPr>
      <w:r w:rsidRPr="00926918">
        <w:rPr>
          <w:b/>
          <w:bCs/>
          <w:lang w:val="en-GB"/>
        </w:rPr>
        <w:t>Actor:</w:t>
      </w:r>
      <w:r w:rsidRPr="00926918">
        <w:rPr>
          <w:lang w:val="en-GB"/>
        </w:rPr>
        <w:t xml:space="preserve"> System (Automated)</w:t>
      </w:r>
      <w:r w:rsidRPr="00926918">
        <w:rPr>
          <w:lang w:val="en-GB"/>
        </w:rPr>
        <w:br/>
      </w:r>
      <w:r w:rsidRPr="00926918">
        <w:rPr>
          <w:b/>
          <w:bCs/>
          <w:lang w:val="en-GB"/>
        </w:rPr>
        <w:t>Precondition:</w:t>
      </w:r>
      <w:r w:rsidRPr="00926918">
        <w:rPr>
          <w:lang w:val="en-GB"/>
        </w:rPr>
        <w:t xml:space="preserve"> User has enabled alerts</w:t>
      </w:r>
      <w:r w:rsidRPr="00926918">
        <w:rPr>
          <w:lang w:val="en-GB"/>
        </w:rPr>
        <w:br/>
      </w:r>
      <w:r w:rsidRPr="00926918">
        <w:rPr>
          <w:b/>
          <w:bCs/>
          <w:lang w:val="en-GB"/>
        </w:rPr>
        <w:t>Trigger:</w:t>
      </w:r>
      <w:r w:rsidRPr="00926918">
        <w:rPr>
          <w:lang w:val="en-GB"/>
        </w:rPr>
        <w:t xml:space="preserve"> Prediction model identifies high-quality viewing window</w:t>
      </w:r>
    </w:p>
    <w:p w14:paraId="6DB0C072" w14:textId="77777777" w:rsidR="00926918" w:rsidRPr="00926918" w:rsidRDefault="00926918" w:rsidP="00926918">
      <w:pPr>
        <w:rPr>
          <w:lang w:val="en-GB"/>
        </w:rPr>
      </w:pPr>
      <w:r w:rsidRPr="00926918">
        <w:rPr>
          <w:b/>
          <w:bCs/>
          <w:lang w:val="en-GB"/>
        </w:rPr>
        <w:t>Main Flow:</w:t>
      </w:r>
    </w:p>
    <w:p w14:paraId="30D3B4CD" w14:textId="77777777" w:rsidR="00926918" w:rsidRPr="00926918" w:rsidRDefault="00926918" w:rsidP="00926918">
      <w:pPr>
        <w:numPr>
          <w:ilvl w:val="0"/>
          <w:numId w:val="40"/>
        </w:numPr>
        <w:rPr>
          <w:lang w:val="en-GB"/>
        </w:rPr>
      </w:pPr>
      <w:r w:rsidRPr="00926918">
        <w:rPr>
          <w:lang w:val="en-GB"/>
        </w:rPr>
        <w:t>Prediction engine runs hourly forecast</w:t>
      </w:r>
    </w:p>
    <w:p w14:paraId="44CBD8CA" w14:textId="77777777" w:rsidR="00926918" w:rsidRPr="00926918" w:rsidRDefault="00926918" w:rsidP="00926918">
      <w:pPr>
        <w:numPr>
          <w:ilvl w:val="0"/>
          <w:numId w:val="40"/>
        </w:numPr>
        <w:rPr>
          <w:lang w:val="en-GB"/>
        </w:rPr>
      </w:pPr>
      <w:r w:rsidRPr="00926918">
        <w:rPr>
          <w:lang w:val="en-GB"/>
        </w:rPr>
        <w:t>Score exceeds threshold (e.g., score ≥8/10)</w:t>
      </w:r>
    </w:p>
    <w:p w14:paraId="5B489FB0" w14:textId="77777777" w:rsidR="00926918" w:rsidRPr="00926918" w:rsidRDefault="00926918" w:rsidP="00926918">
      <w:pPr>
        <w:numPr>
          <w:ilvl w:val="0"/>
          <w:numId w:val="40"/>
        </w:numPr>
        <w:rPr>
          <w:lang w:val="en-GB"/>
        </w:rPr>
      </w:pPr>
      <w:r w:rsidRPr="00926918">
        <w:rPr>
          <w:lang w:val="en-GB"/>
        </w:rPr>
        <w:t>System checks viewing window duration (≥2 hours predicted)</w:t>
      </w:r>
    </w:p>
    <w:p w14:paraId="0C2308C5" w14:textId="77777777" w:rsidR="00926918" w:rsidRPr="00926918" w:rsidRDefault="00926918" w:rsidP="00926918">
      <w:pPr>
        <w:numPr>
          <w:ilvl w:val="0"/>
          <w:numId w:val="40"/>
        </w:numPr>
        <w:rPr>
          <w:lang w:val="en-GB"/>
        </w:rPr>
      </w:pPr>
      <w:r w:rsidRPr="00926918">
        <w:rPr>
          <w:lang w:val="en-GB"/>
        </w:rPr>
        <w:t>Alert generator creates notification</w:t>
      </w:r>
    </w:p>
    <w:p w14:paraId="37141B46" w14:textId="77777777" w:rsidR="00926918" w:rsidRPr="00926918" w:rsidRDefault="00926918" w:rsidP="00926918">
      <w:pPr>
        <w:numPr>
          <w:ilvl w:val="0"/>
          <w:numId w:val="40"/>
        </w:numPr>
        <w:rPr>
          <w:lang w:val="en-GB"/>
        </w:rPr>
      </w:pPr>
      <w:r w:rsidRPr="00926918">
        <w:rPr>
          <w:lang w:val="en-GB"/>
        </w:rPr>
        <w:t>Push notification sent to user's phone</w:t>
      </w:r>
    </w:p>
    <w:p w14:paraId="19671EA1" w14:textId="77777777" w:rsidR="00926918" w:rsidRPr="00926918" w:rsidRDefault="00926918" w:rsidP="00926918">
      <w:pPr>
        <w:numPr>
          <w:ilvl w:val="0"/>
          <w:numId w:val="40"/>
        </w:numPr>
        <w:rPr>
          <w:lang w:val="en-GB"/>
        </w:rPr>
      </w:pPr>
      <w:r w:rsidRPr="00926918">
        <w:rPr>
          <w:lang w:val="en-GB"/>
        </w:rPr>
        <w:t>Email backup sent</w:t>
      </w:r>
    </w:p>
    <w:p w14:paraId="240EC3EE" w14:textId="77777777" w:rsidR="00926918" w:rsidRPr="00926918" w:rsidRDefault="00926918" w:rsidP="00926918">
      <w:pPr>
        <w:numPr>
          <w:ilvl w:val="0"/>
          <w:numId w:val="40"/>
        </w:numPr>
        <w:rPr>
          <w:lang w:val="en-GB"/>
        </w:rPr>
      </w:pPr>
      <w:r w:rsidRPr="00926918">
        <w:rPr>
          <w:lang w:val="en-GB"/>
        </w:rPr>
        <w:t>User receives alert: "Excellent stargazing predicted for next 3 hours!"</w:t>
      </w:r>
    </w:p>
    <w:p w14:paraId="657F5933" w14:textId="77777777" w:rsidR="00926918" w:rsidRPr="00926918" w:rsidRDefault="00926918" w:rsidP="00926918">
      <w:pPr>
        <w:numPr>
          <w:ilvl w:val="0"/>
          <w:numId w:val="40"/>
        </w:numPr>
        <w:rPr>
          <w:lang w:val="en-GB"/>
        </w:rPr>
      </w:pPr>
      <w:r w:rsidRPr="00926918">
        <w:rPr>
          <w:lang w:val="en-GB"/>
        </w:rPr>
        <w:t>User can tap notification → opens dashboard</w:t>
      </w:r>
    </w:p>
    <w:p w14:paraId="618DEE44" w14:textId="77777777" w:rsidR="00926918" w:rsidRPr="00926918" w:rsidRDefault="00926918" w:rsidP="00926918">
      <w:pPr>
        <w:rPr>
          <w:lang w:val="en-GB"/>
        </w:rPr>
      </w:pPr>
      <w:r w:rsidRPr="00926918">
        <w:rPr>
          <w:b/>
          <w:bCs/>
          <w:lang w:val="en-GB"/>
        </w:rPr>
        <w:t>Success Criteria:</w:t>
      </w:r>
      <w:r w:rsidRPr="00926918">
        <w:rPr>
          <w:lang w:val="en-GB"/>
        </w:rPr>
        <w:t xml:space="preserve"> Notification delivered within 2 minutes of trigger, 90% positive predictive value</w:t>
      </w:r>
    </w:p>
    <w:p w14:paraId="1CDF5B86" w14:textId="77777777" w:rsidR="00926918" w:rsidRPr="00926918" w:rsidRDefault="00926918" w:rsidP="00926918">
      <w:pPr>
        <w:pStyle w:val="ListParagraph"/>
        <w:numPr>
          <w:ilvl w:val="1"/>
          <w:numId w:val="32"/>
        </w:numPr>
        <w:ind w:left="426"/>
        <w:rPr>
          <w:b/>
          <w:bCs/>
          <w:lang w:val="en-GB"/>
        </w:rPr>
      </w:pPr>
      <w:r w:rsidRPr="00926918">
        <w:rPr>
          <w:b/>
          <w:bCs/>
          <w:lang w:val="en-GB"/>
        </w:rPr>
        <w:t>UC-005: Historical Trend Analysis</w:t>
      </w:r>
    </w:p>
    <w:p w14:paraId="3FC6E28B" w14:textId="77777777" w:rsidR="00926918" w:rsidRPr="00926918" w:rsidRDefault="00926918" w:rsidP="00926918">
      <w:pPr>
        <w:rPr>
          <w:lang w:val="en-GB"/>
        </w:rPr>
      </w:pPr>
      <w:r w:rsidRPr="00926918">
        <w:rPr>
          <w:b/>
          <w:bCs/>
          <w:lang w:val="en-GB"/>
        </w:rPr>
        <w:t>Actor:</w:t>
      </w:r>
      <w:r w:rsidRPr="00926918">
        <w:rPr>
          <w:lang w:val="en-GB"/>
        </w:rPr>
        <w:t xml:space="preserve"> User (Gideon)</w:t>
      </w:r>
      <w:r w:rsidRPr="00926918">
        <w:rPr>
          <w:lang w:val="en-GB"/>
        </w:rPr>
        <w:br/>
      </w:r>
      <w:r w:rsidRPr="00926918">
        <w:rPr>
          <w:b/>
          <w:bCs/>
          <w:lang w:val="en-GB"/>
        </w:rPr>
        <w:t>Precondition:</w:t>
      </w:r>
      <w:r w:rsidRPr="00926918">
        <w:rPr>
          <w:lang w:val="en-GB"/>
        </w:rPr>
        <w:t xml:space="preserve"> &gt;30 days of data collected</w:t>
      </w:r>
      <w:r w:rsidRPr="00926918">
        <w:rPr>
          <w:lang w:val="en-GB"/>
        </w:rPr>
        <w:br/>
      </w:r>
      <w:r w:rsidRPr="00926918">
        <w:rPr>
          <w:b/>
          <w:bCs/>
          <w:lang w:val="en-GB"/>
        </w:rPr>
        <w:t>Trigger:</w:t>
      </w:r>
      <w:r w:rsidRPr="00926918">
        <w:rPr>
          <w:lang w:val="en-GB"/>
        </w:rPr>
        <w:t xml:space="preserve"> User navigates to analytics page</w:t>
      </w:r>
    </w:p>
    <w:p w14:paraId="4BEDD78C" w14:textId="77777777" w:rsidR="00926918" w:rsidRPr="00926918" w:rsidRDefault="00926918" w:rsidP="00926918">
      <w:pPr>
        <w:rPr>
          <w:lang w:val="en-GB"/>
        </w:rPr>
      </w:pPr>
      <w:r w:rsidRPr="00926918">
        <w:rPr>
          <w:b/>
          <w:bCs/>
          <w:lang w:val="en-GB"/>
        </w:rPr>
        <w:t>Main Flow:</w:t>
      </w:r>
    </w:p>
    <w:p w14:paraId="7E72E2A8" w14:textId="77777777" w:rsidR="00926918" w:rsidRPr="00926918" w:rsidRDefault="00926918" w:rsidP="00926918">
      <w:pPr>
        <w:numPr>
          <w:ilvl w:val="0"/>
          <w:numId w:val="41"/>
        </w:numPr>
        <w:rPr>
          <w:lang w:val="en-GB"/>
        </w:rPr>
      </w:pPr>
      <w:r w:rsidRPr="00926918">
        <w:rPr>
          <w:lang w:val="en-GB"/>
        </w:rPr>
        <w:t>User selects date range (e.g., last 3 months)</w:t>
      </w:r>
    </w:p>
    <w:p w14:paraId="186E4E34" w14:textId="77777777" w:rsidR="00926918" w:rsidRPr="00926918" w:rsidRDefault="00926918" w:rsidP="00926918">
      <w:pPr>
        <w:numPr>
          <w:ilvl w:val="0"/>
          <w:numId w:val="41"/>
        </w:numPr>
        <w:rPr>
          <w:lang w:val="en-GB"/>
        </w:rPr>
      </w:pPr>
      <w:r w:rsidRPr="00926918">
        <w:rPr>
          <w:lang w:val="en-GB"/>
        </w:rPr>
        <w:t xml:space="preserve">System retrieves data from </w:t>
      </w:r>
      <w:proofErr w:type="spellStart"/>
      <w:r w:rsidRPr="00926918">
        <w:rPr>
          <w:lang w:val="en-GB"/>
        </w:rPr>
        <w:t>InfluxDB</w:t>
      </w:r>
      <w:proofErr w:type="spellEnd"/>
    </w:p>
    <w:p w14:paraId="5ABAEE71" w14:textId="77777777" w:rsidR="00926918" w:rsidRPr="00926918" w:rsidRDefault="00926918" w:rsidP="00926918">
      <w:pPr>
        <w:numPr>
          <w:ilvl w:val="0"/>
          <w:numId w:val="41"/>
        </w:numPr>
        <w:rPr>
          <w:lang w:val="en-GB"/>
        </w:rPr>
      </w:pPr>
      <w:r w:rsidRPr="00926918">
        <w:rPr>
          <w:lang w:val="en-GB"/>
        </w:rPr>
        <w:t xml:space="preserve">Generate visualizations: </w:t>
      </w:r>
    </w:p>
    <w:p w14:paraId="505A3ED0" w14:textId="77777777" w:rsidR="00926918" w:rsidRPr="00926918" w:rsidRDefault="00926918" w:rsidP="00926918">
      <w:pPr>
        <w:numPr>
          <w:ilvl w:val="1"/>
          <w:numId w:val="41"/>
        </w:numPr>
        <w:rPr>
          <w:lang w:val="en-GB"/>
        </w:rPr>
      </w:pPr>
      <w:r w:rsidRPr="00926918">
        <w:rPr>
          <w:lang w:val="en-GB"/>
        </w:rPr>
        <w:t>Sky brightness over time (line chart)</w:t>
      </w:r>
    </w:p>
    <w:p w14:paraId="3128A2A1" w14:textId="77777777" w:rsidR="00926918" w:rsidRPr="00926918" w:rsidRDefault="00926918" w:rsidP="00926918">
      <w:pPr>
        <w:numPr>
          <w:ilvl w:val="1"/>
          <w:numId w:val="41"/>
        </w:numPr>
        <w:rPr>
          <w:lang w:val="en-GB"/>
        </w:rPr>
      </w:pPr>
      <w:r w:rsidRPr="00926918">
        <w:rPr>
          <w:lang w:val="en-GB"/>
        </w:rPr>
        <w:t>Cloud coverage distribution (histogram)</w:t>
      </w:r>
    </w:p>
    <w:p w14:paraId="7EF3D7FF" w14:textId="77777777" w:rsidR="00926918" w:rsidRPr="00926918" w:rsidRDefault="00926918" w:rsidP="00926918">
      <w:pPr>
        <w:numPr>
          <w:ilvl w:val="1"/>
          <w:numId w:val="41"/>
        </w:numPr>
        <w:rPr>
          <w:lang w:val="en-GB"/>
        </w:rPr>
      </w:pPr>
      <w:r w:rsidRPr="00926918">
        <w:rPr>
          <w:lang w:val="en-GB"/>
        </w:rPr>
        <w:t>Best viewing nights (calendar heatmap)</w:t>
      </w:r>
    </w:p>
    <w:p w14:paraId="6BB245D9" w14:textId="77777777" w:rsidR="00926918" w:rsidRPr="00926918" w:rsidRDefault="00926918" w:rsidP="00926918">
      <w:pPr>
        <w:numPr>
          <w:ilvl w:val="1"/>
          <w:numId w:val="41"/>
        </w:numPr>
        <w:rPr>
          <w:lang w:val="en-GB"/>
        </w:rPr>
      </w:pPr>
      <w:r w:rsidRPr="00926918">
        <w:rPr>
          <w:lang w:val="en-GB"/>
        </w:rPr>
        <w:lastRenderedPageBreak/>
        <w:t>Light pollution trend (is it getting worse?)</w:t>
      </w:r>
    </w:p>
    <w:p w14:paraId="312E8B8C" w14:textId="77777777" w:rsidR="00926918" w:rsidRPr="00926918" w:rsidRDefault="00926918" w:rsidP="00926918">
      <w:pPr>
        <w:numPr>
          <w:ilvl w:val="0"/>
          <w:numId w:val="41"/>
        </w:numPr>
        <w:rPr>
          <w:lang w:val="en-GB"/>
        </w:rPr>
      </w:pPr>
      <w:r w:rsidRPr="00926918">
        <w:rPr>
          <w:lang w:val="en-GB"/>
        </w:rPr>
        <w:t>User exports data as CSV for external analysis</w:t>
      </w:r>
    </w:p>
    <w:p w14:paraId="61AC3B1F" w14:textId="77777777" w:rsidR="00926918" w:rsidRPr="00926918" w:rsidRDefault="00926918" w:rsidP="00926918">
      <w:pPr>
        <w:rPr>
          <w:lang w:val="en-GB"/>
        </w:rPr>
      </w:pPr>
      <w:r w:rsidRPr="00926918">
        <w:rPr>
          <w:b/>
          <w:bCs/>
          <w:lang w:val="en-GB"/>
        </w:rPr>
        <w:t>Success Criteria:</w:t>
      </w:r>
      <w:r w:rsidRPr="00926918">
        <w:rPr>
          <w:lang w:val="en-GB"/>
        </w:rPr>
        <w:t xml:space="preserve"> Graphs render in &lt;5 seconds for 3 months of data</w:t>
      </w:r>
    </w:p>
    <w:p w14:paraId="53E778C3" w14:textId="77777777" w:rsidR="00926918" w:rsidRPr="00926918" w:rsidRDefault="00926918" w:rsidP="00926918">
      <w:pPr>
        <w:pStyle w:val="ListParagraph"/>
        <w:numPr>
          <w:ilvl w:val="1"/>
          <w:numId w:val="32"/>
        </w:numPr>
        <w:ind w:left="426"/>
        <w:rPr>
          <w:b/>
          <w:bCs/>
          <w:lang w:val="en-GB"/>
        </w:rPr>
      </w:pPr>
      <w:r w:rsidRPr="00926918">
        <w:rPr>
          <w:b/>
          <w:bCs/>
          <w:lang w:val="en-GB"/>
        </w:rPr>
        <w:t>UC-006: ML Model Retraining</w:t>
      </w:r>
    </w:p>
    <w:p w14:paraId="7210A090" w14:textId="77777777" w:rsidR="00926918" w:rsidRPr="00926918" w:rsidRDefault="00926918" w:rsidP="00926918">
      <w:pPr>
        <w:rPr>
          <w:lang w:val="en-GB"/>
        </w:rPr>
      </w:pPr>
      <w:r w:rsidRPr="00926918">
        <w:rPr>
          <w:b/>
          <w:bCs/>
          <w:lang w:val="en-GB"/>
        </w:rPr>
        <w:t>Actor:</w:t>
      </w:r>
      <w:r w:rsidRPr="00926918">
        <w:rPr>
          <w:lang w:val="en-GB"/>
        </w:rPr>
        <w:t xml:space="preserve"> System (Scheduled)</w:t>
      </w:r>
      <w:r w:rsidRPr="00926918">
        <w:rPr>
          <w:lang w:val="en-GB"/>
        </w:rPr>
        <w:br/>
      </w:r>
      <w:r w:rsidRPr="00926918">
        <w:rPr>
          <w:b/>
          <w:bCs/>
          <w:lang w:val="en-GB"/>
        </w:rPr>
        <w:t>Precondition:</w:t>
      </w:r>
      <w:r w:rsidRPr="00926918">
        <w:rPr>
          <w:lang w:val="en-GB"/>
        </w:rPr>
        <w:t xml:space="preserve"> &gt;60 days of </w:t>
      </w:r>
      <w:proofErr w:type="spellStart"/>
      <w:r w:rsidRPr="00926918">
        <w:rPr>
          <w:lang w:val="en-GB"/>
        </w:rPr>
        <w:t>labeled</w:t>
      </w:r>
      <w:proofErr w:type="spellEnd"/>
      <w:r w:rsidRPr="00926918">
        <w:rPr>
          <w:lang w:val="en-GB"/>
        </w:rPr>
        <w:t xml:space="preserve"> data available</w:t>
      </w:r>
      <w:r w:rsidRPr="00926918">
        <w:rPr>
          <w:lang w:val="en-GB"/>
        </w:rPr>
        <w:br/>
      </w:r>
      <w:r w:rsidRPr="00926918">
        <w:rPr>
          <w:b/>
          <w:bCs/>
          <w:lang w:val="en-GB"/>
        </w:rPr>
        <w:t>Trigger:</w:t>
      </w:r>
      <w:r w:rsidRPr="00926918">
        <w:rPr>
          <w:lang w:val="en-GB"/>
        </w:rPr>
        <w:t xml:space="preserve"> Weekly scheduled job</w:t>
      </w:r>
    </w:p>
    <w:p w14:paraId="02EC9859" w14:textId="77777777" w:rsidR="00926918" w:rsidRPr="00926918" w:rsidRDefault="00926918" w:rsidP="00926918">
      <w:pPr>
        <w:rPr>
          <w:lang w:val="en-GB"/>
        </w:rPr>
      </w:pPr>
      <w:r w:rsidRPr="00926918">
        <w:rPr>
          <w:b/>
          <w:bCs/>
          <w:lang w:val="en-GB"/>
        </w:rPr>
        <w:t>Main Flow:</w:t>
      </w:r>
    </w:p>
    <w:p w14:paraId="499D2E53" w14:textId="77777777" w:rsidR="00926918" w:rsidRPr="00926918" w:rsidRDefault="00926918" w:rsidP="00926918">
      <w:pPr>
        <w:numPr>
          <w:ilvl w:val="0"/>
          <w:numId w:val="42"/>
        </w:numPr>
        <w:rPr>
          <w:lang w:val="en-GB"/>
        </w:rPr>
      </w:pPr>
      <w:r w:rsidRPr="00926918">
        <w:rPr>
          <w:lang w:val="en-GB"/>
        </w:rPr>
        <w:t>Extract features from historical sensor data</w:t>
      </w:r>
    </w:p>
    <w:p w14:paraId="2E071580" w14:textId="77777777" w:rsidR="00926918" w:rsidRPr="00926918" w:rsidRDefault="00926918" w:rsidP="00926918">
      <w:pPr>
        <w:numPr>
          <w:ilvl w:val="0"/>
          <w:numId w:val="42"/>
        </w:numPr>
        <w:rPr>
          <w:lang w:val="en-GB"/>
        </w:rPr>
      </w:pPr>
      <w:r w:rsidRPr="00926918">
        <w:rPr>
          <w:lang w:val="en-GB"/>
        </w:rPr>
        <w:t>Generate labels (good/bad viewing nights based on actual conditions)</w:t>
      </w:r>
    </w:p>
    <w:p w14:paraId="60D096D4" w14:textId="77777777" w:rsidR="00926918" w:rsidRPr="00926918" w:rsidRDefault="00926918" w:rsidP="00926918">
      <w:pPr>
        <w:numPr>
          <w:ilvl w:val="0"/>
          <w:numId w:val="42"/>
        </w:numPr>
        <w:rPr>
          <w:lang w:val="en-GB"/>
        </w:rPr>
      </w:pPr>
      <w:r w:rsidRPr="00926918">
        <w:rPr>
          <w:lang w:val="en-GB"/>
        </w:rPr>
        <w:t>Split data (80% train, 20% test)</w:t>
      </w:r>
    </w:p>
    <w:p w14:paraId="3D374039" w14:textId="77777777" w:rsidR="00926918" w:rsidRPr="00926918" w:rsidRDefault="00926918" w:rsidP="00926918">
      <w:pPr>
        <w:numPr>
          <w:ilvl w:val="0"/>
          <w:numId w:val="42"/>
        </w:numPr>
        <w:rPr>
          <w:lang w:val="en-GB"/>
        </w:rPr>
      </w:pPr>
      <w:r w:rsidRPr="00926918">
        <w:rPr>
          <w:lang w:val="en-GB"/>
        </w:rPr>
        <w:t>Train updated model (Random Forest)</w:t>
      </w:r>
    </w:p>
    <w:p w14:paraId="0BA79231" w14:textId="77777777" w:rsidR="00926918" w:rsidRPr="00926918" w:rsidRDefault="00926918" w:rsidP="00926918">
      <w:pPr>
        <w:numPr>
          <w:ilvl w:val="0"/>
          <w:numId w:val="42"/>
        </w:numPr>
        <w:rPr>
          <w:lang w:val="en-GB"/>
        </w:rPr>
      </w:pPr>
      <w:r w:rsidRPr="00926918">
        <w:rPr>
          <w:lang w:val="en-GB"/>
        </w:rPr>
        <w:t>Evaluate performance on test set</w:t>
      </w:r>
    </w:p>
    <w:p w14:paraId="36A02038" w14:textId="77777777" w:rsidR="00926918" w:rsidRPr="00926918" w:rsidRDefault="00926918" w:rsidP="00926918">
      <w:pPr>
        <w:numPr>
          <w:ilvl w:val="0"/>
          <w:numId w:val="42"/>
        </w:numPr>
        <w:rPr>
          <w:lang w:val="en-GB"/>
        </w:rPr>
      </w:pPr>
      <w:r w:rsidRPr="00926918">
        <w:rPr>
          <w:lang w:val="en-GB"/>
        </w:rPr>
        <w:t>If accuracy &gt; current model: deploy new model</w:t>
      </w:r>
    </w:p>
    <w:p w14:paraId="3800C396" w14:textId="77777777" w:rsidR="00926918" w:rsidRPr="00926918" w:rsidRDefault="00926918" w:rsidP="00926918">
      <w:pPr>
        <w:numPr>
          <w:ilvl w:val="0"/>
          <w:numId w:val="42"/>
        </w:numPr>
        <w:rPr>
          <w:lang w:val="en-GB"/>
        </w:rPr>
      </w:pPr>
      <w:r w:rsidRPr="00926918">
        <w:rPr>
          <w:lang w:val="en-GB"/>
        </w:rPr>
        <w:t>If accuracy &lt; current model: log warning, keep old model</w:t>
      </w:r>
    </w:p>
    <w:p w14:paraId="105C10A9" w14:textId="77777777" w:rsidR="00926918" w:rsidRPr="00926918" w:rsidRDefault="00926918" w:rsidP="00926918">
      <w:pPr>
        <w:numPr>
          <w:ilvl w:val="0"/>
          <w:numId w:val="42"/>
        </w:numPr>
        <w:rPr>
          <w:lang w:val="en-GB"/>
        </w:rPr>
      </w:pPr>
      <w:r w:rsidRPr="00926918">
        <w:rPr>
          <w:lang w:val="en-GB"/>
        </w:rPr>
        <w:t>Store model metrics for tracking</w:t>
      </w:r>
    </w:p>
    <w:p w14:paraId="36F7DB97" w14:textId="77777777" w:rsidR="00926918" w:rsidRPr="00926918" w:rsidRDefault="00926918" w:rsidP="00926918">
      <w:pPr>
        <w:rPr>
          <w:lang w:val="en-GB"/>
        </w:rPr>
      </w:pPr>
      <w:r w:rsidRPr="00926918">
        <w:rPr>
          <w:b/>
          <w:bCs/>
          <w:lang w:val="en-GB"/>
        </w:rPr>
        <w:t>Success Criteria:</w:t>
      </w:r>
      <w:r w:rsidRPr="00926918">
        <w:rPr>
          <w:lang w:val="en-GB"/>
        </w:rPr>
        <w:t xml:space="preserve"> Model accuracy ≥75%, false positive rate &lt;20%</w:t>
      </w:r>
    </w:p>
    <w:p w14:paraId="5E6446FE" w14:textId="77777777" w:rsidR="00926918" w:rsidRPr="00926918" w:rsidRDefault="00926918" w:rsidP="00926918">
      <w:pPr>
        <w:pStyle w:val="ListParagraph"/>
        <w:numPr>
          <w:ilvl w:val="1"/>
          <w:numId w:val="32"/>
        </w:numPr>
        <w:ind w:left="284"/>
        <w:rPr>
          <w:b/>
          <w:bCs/>
          <w:lang w:val="en-GB"/>
        </w:rPr>
      </w:pPr>
      <w:r w:rsidRPr="00926918">
        <w:rPr>
          <w:b/>
          <w:bCs/>
          <w:lang w:val="en-GB"/>
        </w:rPr>
        <w:t>UC-007: Contribute to Citizen Science</w:t>
      </w:r>
    </w:p>
    <w:p w14:paraId="48045650" w14:textId="77777777" w:rsidR="00926918" w:rsidRPr="00926918" w:rsidRDefault="00926918" w:rsidP="00926918">
      <w:pPr>
        <w:rPr>
          <w:lang w:val="en-GB"/>
        </w:rPr>
      </w:pPr>
      <w:r w:rsidRPr="00926918">
        <w:rPr>
          <w:b/>
          <w:bCs/>
          <w:lang w:val="en-GB"/>
        </w:rPr>
        <w:t>Actor:</w:t>
      </w:r>
      <w:r w:rsidRPr="00926918">
        <w:rPr>
          <w:lang w:val="en-GB"/>
        </w:rPr>
        <w:t xml:space="preserve"> User (Gideon)</w:t>
      </w:r>
      <w:r w:rsidRPr="00926918">
        <w:rPr>
          <w:lang w:val="en-GB"/>
        </w:rPr>
        <w:br/>
      </w:r>
      <w:r w:rsidRPr="00926918">
        <w:rPr>
          <w:b/>
          <w:bCs/>
          <w:lang w:val="en-GB"/>
        </w:rPr>
        <w:t>Precondition:</w:t>
      </w:r>
      <w:r w:rsidRPr="00926918">
        <w:rPr>
          <w:lang w:val="en-GB"/>
        </w:rPr>
        <w:t xml:space="preserve"> 6+ months of calibrated data</w:t>
      </w:r>
      <w:r w:rsidRPr="00926918">
        <w:rPr>
          <w:lang w:val="en-GB"/>
        </w:rPr>
        <w:br/>
      </w:r>
      <w:r w:rsidRPr="00926918">
        <w:rPr>
          <w:b/>
          <w:bCs/>
          <w:lang w:val="en-GB"/>
        </w:rPr>
        <w:t>Trigger:</w:t>
      </w:r>
      <w:r w:rsidRPr="00926918">
        <w:rPr>
          <w:lang w:val="en-GB"/>
        </w:rPr>
        <w:t xml:space="preserve"> User decides to contribute data</w:t>
      </w:r>
    </w:p>
    <w:p w14:paraId="6970254F" w14:textId="77777777" w:rsidR="00926918" w:rsidRPr="00926918" w:rsidRDefault="00926918" w:rsidP="00926918">
      <w:pPr>
        <w:rPr>
          <w:lang w:val="en-GB"/>
        </w:rPr>
      </w:pPr>
      <w:r w:rsidRPr="00926918">
        <w:rPr>
          <w:b/>
          <w:bCs/>
          <w:lang w:val="en-GB"/>
        </w:rPr>
        <w:t>Main Flow:</w:t>
      </w:r>
    </w:p>
    <w:p w14:paraId="0E543745" w14:textId="77777777" w:rsidR="00926918" w:rsidRPr="00926918" w:rsidRDefault="00926918" w:rsidP="00926918">
      <w:pPr>
        <w:numPr>
          <w:ilvl w:val="0"/>
          <w:numId w:val="43"/>
        </w:numPr>
        <w:rPr>
          <w:lang w:val="en-GB"/>
        </w:rPr>
      </w:pPr>
      <w:r w:rsidRPr="00926918">
        <w:rPr>
          <w:lang w:val="en-GB"/>
        </w:rPr>
        <w:t>User navigates to "Export Data" page</w:t>
      </w:r>
    </w:p>
    <w:p w14:paraId="4FD9174D" w14:textId="77777777" w:rsidR="00926918" w:rsidRPr="00926918" w:rsidRDefault="00926918" w:rsidP="00926918">
      <w:pPr>
        <w:numPr>
          <w:ilvl w:val="0"/>
          <w:numId w:val="43"/>
        </w:numPr>
        <w:rPr>
          <w:lang w:val="en-GB"/>
        </w:rPr>
      </w:pPr>
      <w:r w:rsidRPr="00926918">
        <w:rPr>
          <w:lang w:val="en-GB"/>
        </w:rPr>
        <w:t xml:space="preserve">System generates standardized dataset: </w:t>
      </w:r>
    </w:p>
    <w:p w14:paraId="565FB884" w14:textId="77777777" w:rsidR="00926918" w:rsidRPr="00926918" w:rsidRDefault="00926918" w:rsidP="00926918">
      <w:pPr>
        <w:numPr>
          <w:ilvl w:val="1"/>
          <w:numId w:val="43"/>
        </w:numPr>
        <w:rPr>
          <w:lang w:val="en-GB"/>
        </w:rPr>
      </w:pPr>
      <w:r w:rsidRPr="00926918">
        <w:rPr>
          <w:lang w:val="en-GB"/>
        </w:rPr>
        <w:t>Timestamps in UTC</w:t>
      </w:r>
    </w:p>
    <w:p w14:paraId="31368E19" w14:textId="77777777" w:rsidR="00926918" w:rsidRPr="00926918" w:rsidRDefault="00926918" w:rsidP="00926918">
      <w:pPr>
        <w:numPr>
          <w:ilvl w:val="1"/>
          <w:numId w:val="43"/>
        </w:numPr>
        <w:rPr>
          <w:lang w:val="en-GB"/>
        </w:rPr>
      </w:pPr>
      <w:r w:rsidRPr="00926918">
        <w:rPr>
          <w:lang w:val="en-GB"/>
        </w:rPr>
        <w:t>Sky brightness in standard units (mag/arcsec²)</w:t>
      </w:r>
    </w:p>
    <w:p w14:paraId="14F62F60" w14:textId="77777777" w:rsidR="00926918" w:rsidRPr="00926918" w:rsidRDefault="00926918" w:rsidP="00926918">
      <w:pPr>
        <w:numPr>
          <w:ilvl w:val="1"/>
          <w:numId w:val="43"/>
        </w:numPr>
        <w:rPr>
          <w:lang w:val="en-GB"/>
        </w:rPr>
      </w:pPr>
      <w:r w:rsidRPr="00926918">
        <w:rPr>
          <w:lang w:val="en-GB"/>
        </w:rPr>
        <w:t>Location coordinates (obfuscated if desired)</w:t>
      </w:r>
    </w:p>
    <w:p w14:paraId="438424A1" w14:textId="77777777" w:rsidR="00926918" w:rsidRPr="00926918" w:rsidRDefault="00926918" w:rsidP="00926918">
      <w:pPr>
        <w:numPr>
          <w:ilvl w:val="1"/>
          <w:numId w:val="43"/>
        </w:numPr>
        <w:rPr>
          <w:lang w:val="en-GB"/>
        </w:rPr>
      </w:pPr>
      <w:r w:rsidRPr="00926918">
        <w:rPr>
          <w:lang w:val="en-GB"/>
        </w:rPr>
        <w:t>Measurement methodology metadata</w:t>
      </w:r>
    </w:p>
    <w:p w14:paraId="3F7E1B84" w14:textId="77777777" w:rsidR="00926918" w:rsidRPr="00926918" w:rsidRDefault="00926918" w:rsidP="00926918">
      <w:pPr>
        <w:numPr>
          <w:ilvl w:val="0"/>
          <w:numId w:val="43"/>
        </w:numPr>
        <w:rPr>
          <w:lang w:val="en-GB"/>
        </w:rPr>
      </w:pPr>
      <w:r w:rsidRPr="00926918">
        <w:rPr>
          <w:lang w:val="en-GB"/>
        </w:rPr>
        <w:t>User downloads CSV/JSON</w:t>
      </w:r>
    </w:p>
    <w:p w14:paraId="63F2676D" w14:textId="77777777" w:rsidR="00926918" w:rsidRPr="00926918" w:rsidRDefault="00926918" w:rsidP="00926918">
      <w:pPr>
        <w:numPr>
          <w:ilvl w:val="0"/>
          <w:numId w:val="43"/>
        </w:numPr>
        <w:rPr>
          <w:lang w:val="en-GB"/>
        </w:rPr>
      </w:pPr>
      <w:r w:rsidRPr="00926918">
        <w:rPr>
          <w:lang w:val="en-GB"/>
        </w:rPr>
        <w:t>User uploads to Globe at Night or similar platform</w:t>
      </w:r>
    </w:p>
    <w:p w14:paraId="65769D95" w14:textId="77777777" w:rsidR="00926918" w:rsidRPr="00926918" w:rsidRDefault="00926918" w:rsidP="00926918">
      <w:pPr>
        <w:numPr>
          <w:ilvl w:val="0"/>
          <w:numId w:val="43"/>
        </w:numPr>
        <w:rPr>
          <w:lang w:val="en-GB"/>
        </w:rPr>
      </w:pPr>
      <w:r w:rsidRPr="00926918">
        <w:rPr>
          <w:lang w:val="en-GB"/>
        </w:rPr>
        <w:t>User's data contributes to light pollution maps</w:t>
      </w:r>
    </w:p>
    <w:p w14:paraId="128846EE" w14:textId="77777777" w:rsidR="00926918" w:rsidRPr="00926918" w:rsidRDefault="00926918" w:rsidP="00926918">
      <w:pPr>
        <w:rPr>
          <w:lang w:val="en-GB"/>
        </w:rPr>
      </w:pPr>
      <w:r w:rsidRPr="00926918">
        <w:rPr>
          <w:b/>
          <w:bCs/>
          <w:lang w:val="en-GB"/>
        </w:rPr>
        <w:t>Success Criteria:</w:t>
      </w:r>
      <w:r w:rsidRPr="00926918">
        <w:rPr>
          <w:lang w:val="en-GB"/>
        </w:rPr>
        <w:t xml:space="preserve"> Data format complies with Globe at Night specifications</w:t>
      </w:r>
    </w:p>
    <w:p w14:paraId="3CB60297" w14:textId="77777777" w:rsidR="00926918" w:rsidRPr="00926918" w:rsidRDefault="00926918" w:rsidP="00926918">
      <w:pPr>
        <w:pStyle w:val="ListParagraph"/>
        <w:numPr>
          <w:ilvl w:val="1"/>
          <w:numId w:val="32"/>
        </w:numPr>
        <w:ind w:left="284"/>
        <w:rPr>
          <w:b/>
          <w:bCs/>
          <w:lang w:val="en-GB"/>
        </w:rPr>
      </w:pPr>
      <w:r w:rsidRPr="00926918">
        <w:rPr>
          <w:b/>
          <w:bCs/>
          <w:lang w:val="en-GB"/>
        </w:rPr>
        <w:t>UC-008: System Health Monitoring</w:t>
      </w:r>
    </w:p>
    <w:p w14:paraId="2D8E2808" w14:textId="77777777" w:rsidR="00926918" w:rsidRPr="00926918" w:rsidRDefault="00926918" w:rsidP="00926918">
      <w:pPr>
        <w:rPr>
          <w:lang w:val="en-GB"/>
        </w:rPr>
      </w:pPr>
      <w:r w:rsidRPr="00926918">
        <w:rPr>
          <w:b/>
          <w:bCs/>
          <w:lang w:val="en-GB"/>
        </w:rPr>
        <w:lastRenderedPageBreak/>
        <w:t>Actor:</w:t>
      </w:r>
      <w:r w:rsidRPr="00926918">
        <w:rPr>
          <w:lang w:val="en-GB"/>
        </w:rPr>
        <w:t xml:space="preserve"> System (Autonomous) &amp; User</w:t>
      </w:r>
      <w:r w:rsidRPr="00926918">
        <w:rPr>
          <w:lang w:val="en-GB"/>
        </w:rPr>
        <w:br/>
      </w:r>
      <w:r w:rsidRPr="00926918">
        <w:rPr>
          <w:b/>
          <w:bCs/>
          <w:lang w:val="en-GB"/>
        </w:rPr>
        <w:t>Precondition:</w:t>
      </w:r>
      <w:r w:rsidRPr="00926918">
        <w:rPr>
          <w:lang w:val="en-GB"/>
        </w:rPr>
        <w:t xml:space="preserve"> System operational</w:t>
      </w:r>
      <w:r w:rsidRPr="00926918">
        <w:rPr>
          <w:lang w:val="en-GB"/>
        </w:rPr>
        <w:br/>
      </w:r>
      <w:r w:rsidRPr="00926918">
        <w:rPr>
          <w:b/>
          <w:bCs/>
          <w:lang w:val="en-GB"/>
        </w:rPr>
        <w:t>Trigger:</w:t>
      </w:r>
      <w:r w:rsidRPr="00926918">
        <w:rPr>
          <w:lang w:val="en-GB"/>
        </w:rPr>
        <w:t xml:space="preserve"> Continuous monitoring + user dashboard access</w:t>
      </w:r>
    </w:p>
    <w:p w14:paraId="41A29831" w14:textId="77777777" w:rsidR="00926918" w:rsidRPr="00926918" w:rsidRDefault="00926918" w:rsidP="00926918">
      <w:pPr>
        <w:rPr>
          <w:lang w:val="en-GB"/>
        </w:rPr>
      </w:pPr>
      <w:r w:rsidRPr="00926918">
        <w:rPr>
          <w:b/>
          <w:bCs/>
          <w:lang w:val="en-GB"/>
        </w:rPr>
        <w:t>Main Flow:</w:t>
      </w:r>
    </w:p>
    <w:p w14:paraId="15B56F1D" w14:textId="77777777" w:rsidR="00926918" w:rsidRPr="00926918" w:rsidRDefault="00926918" w:rsidP="00926918">
      <w:pPr>
        <w:numPr>
          <w:ilvl w:val="0"/>
          <w:numId w:val="44"/>
        </w:numPr>
        <w:rPr>
          <w:lang w:val="en-GB"/>
        </w:rPr>
      </w:pPr>
      <w:r w:rsidRPr="00926918">
        <w:rPr>
          <w:lang w:val="en-GB"/>
        </w:rPr>
        <w:t xml:space="preserve">System continuously monitors: </w:t>
      </w:r>
    </w:p>
    <w:p w14:paraId="6C7460CF" w14:textId="77777777" w:rsidR="00926918" w:rsidRPr="00926918" w:rsidRDefault="00926918" w:rsidP="00926918">
      <w:pPr>
        <w:numPr>
          <w:ilvl w:val="1"/>
          <w:numId w:val="44"/>
        </w:numPr>
        <w:rPr>
          <w:lang w:val="en-GB"/>
        </w:rPr>
      </w:pPr>
      <w:r w:rsidRPr="00926918">
        <w:rPr>
          <w:lang w:val="en-GB"/>
        </w:rPr>
        <w:t>Battery voltage (warn if &lt;3.5V)</w:t>
      </w:r>
    </w:p>
    <w:p w14:paraId="47B2C4A8" w14:textId="77777777" w:rsidR="00926918" w:rsidRPr="00926918" w:rsidRDefault="00926918" w:rsidP="00926918">
      <w:pPr>
        <w:numPr>
          <w:ilvl w:val="1"/>
          <w:numId w:val="44"/>
        </w:numPr>
        <w:rPr>
          <w:lang w:val="en-GB"/>
        </w:rPr>
      </w:pPr>
      <w:proofErr w:type="spellStart"/>
      <w:r w:rsidRPr="00926918">
        <w:rPr>
          <w:lang w:val="en-GB"/>
        </w:rPr>
        <w:t>WiFi</w:t>
      </w:r>
      <w:proofErr w:type="spellEnd"/>
      <w:r w:rsidRPr="00926918">
        <w:rPr>
          <w:lang w:val="en-GB"/>
        </w:rPr>
        <w:t xml:space="preserve"> signal strength (warn if &lt;-75dBm)</w:t>
      </w:r>
    </w:p>
    <w:p w14:paraId="302F4AC2" w14:textId="77777777" w:rsidR="00926918" w:rsidRPr="00926918" w:rsidRDefault="00926918" w:rsidP="00926918">
      <w:pPr>
        <w:numPr>
          <w:ilvl w:val="1"/>
          <w:numId w:val="44"/>
        </w:numPr>
        <w:rPr>
          <w:lang w:val="en-GB"/>
        </w:rPr>
      </w:pPr>
      <w:r w:rsidRPr="00926918">
        <w:rPr>
          <w:lang w:val="en-GB"/>
        </w:rPr>
        <w:t>SD card free space (warn if &lt;10%)</w:t>
      </w:r>
    </w:p>
    <w:p w14:paraId="2153B345" w14:textId="77777777" w:rsidR="00926918" w:rsidRPr="00926918" w:rsidRDefault="00926918" w:rsidP="00926918">
      <w:pPr>
        <w:numPr>
          <w:ilvl w:val="1"/>
          <w:numId w:val="44"/>
        </w:numPr>
        <w:rPr>
          <w:lang w:val="en-GB"/>
        </w:rPr>
      </w:pPr>
      <w:r w:rsidRPr="00926918">
        <w:rPr>
          <w:lang w:val="en-GB"/>
        </w:rPr>
        <w:t>Last successful data transmission time</w:t>
      </w:r>
    </w:p>
    <w:p w14:paraId="231119C9" w14:textId="77777777" w:rsidR="00926918" w:rsidRPr="00926918" w:rsidRDefault="00926918" w:rsidP="00926918">
      <w:pPr>
        <w:numPr>
          <w:ilvl w:val="1"/>
          <w:numId w:val="44"/>
        </w:numPr>
        <w:rPr>
          <w:lang w:val="en-GB"/>
        </w:rPr>
      </w:pPr>
      <w:r w:rsidRPr="00926918">
        <w:rPr>
          <w:lang w:val="en-GB"/>
        </w:rPr>
        <w:t>Sensor read error rate</w:t>
      </w:r>
    </w:p>
    <w:p w14:paraId="621704F1" w14:textId="77777777" w:rsidR="00926918" w:rsidRPr="00926918" w:rsidRDefault="00926918" w:rsidP="00926918">
      <w:pPr>
        <w:numPr>
          <w:ilvl w:val="0"/>
          <w:numId w:val="44"/>
        </w:numPr>
        <w:rPr>
          <w:lang w:val="en-GB"/>
        </w:rPr>
      </w:pPr>
      <w:r w:rsidRPr="00926918">
        <w:rPr>
          <w:lang w:val="en-GB"/>
        </w:rPr>
        <w:t>If anomaly detected → generate alert</w:t>
      </w:r>
    </w:p>
    <w:p w14:paraId="282571FC" w14:textId="77777777" w:rsidR="00926918" w:rsidRPr="00926918" w:rsidRDefault="00926918" w:rsidP="00926918">
      <w:pPr>
        <w:numPr>
          <w:ilvl w:val="0"/>
          <w:numId w:val="44"/>
        </w:numPr>
        <w:rPr>
          <w:lang w:val="en-GB"/>
        </w:rPr>
      </w:pPr>
      <w:r w:rsidRPr="00926918">
        <w:rPr>
          <w:lang w:val="en-GB"/>
        </w:rPr>
        <w:t>User views system health dashboard</w:t>
      </w:r>
    </w:p>
    <w:p w14:paraId="3F92A19F" w14:textId="77777777" w:rsidR="00926918" w:rsidRPr="00926918" w:rsidRDefault="00926918" w:rsidP="00926918">
      <w:pPr>
        <w:numPr>
          <w:ilvl w:val="0"/>
          <w:numId w:val="44"/>
        </w:numPr>
        <w:rPr>
          <w:lang w:val="en-GB"/>
        </w:rPr>
      </w:pPr>
      <w:r w:rsidRPr="00926918">
        <w:rPr>
          <w:lang w:val="en-GB"/>
        </w:rPr>
        <w:t xml:space="preserve">Dashboard shows: </w:t>
      </w:r>
    </w:p>
    <w:p w14:paraId="774F18C4" w14:textId="77777777" w:rsidR="00926918" w:rsidRPr="00926918" w:rsidRDefault="00926918" w:rsidP="00926918">
      <w:pPr>
        <w:numPr>
          <w:ilvl w:val="1"/>
          <w:numId w:val="44"/>
        </w:numPr>
        <w:rPr>
          <w:lang w:val="en-GB"/>
        </w:rPr>
      </w:pPr>
      <w:r w:rsidRPr="00926918">
        <w:rPr>
          <w:lang w:val="en-GB"/>
        </w:rPr>
        <w:t>Uptime %</w:t>
      </w:r>
    </w:p>
    <w:p w14:paraId="30760666" w14:textId="77777777" w:rsidR="00926918" w:rsidRPr="00926918" w:rsidRDefault="00926918" w:rsidP="00926918">
      <w:pPr>
        <w:numPr>
          <w:ilvl w:val="1"/>
          <w:numId w:val="44"/>
        </w:numPr>
        <w:rPr>
          <w:lang w:val="en-GB"/>
        </w:rPr>
      </w:pPr>
      <w:r w:rsidRPr="00926918">
        <w:rPr>
          <w:lang w:val="en-GB"/>
        </w:rPr>
        <w:t>Power generation vs consumption</w:t>
      </w:r>
    </w:p>
    <w:p w14:paraId="3AE03FD0" w14:textId="77777777" w:rsidR="00926918" w:rsidRPr="00926918" w:rsidRDefault="00926918" w:rsidP="00926918">
      <w:pPr>
        <w:numPr>
          <w:ilvl w:val="1"/>
          <w:numId w:val="44"/>
        </w:numPr>
        <w:rPr>
          <w:lang w:val="en-GB"/>
        </w:rPr>
      </w:pPr>
      <w:r w:rsidRPr="00926918">
        <w:rPr>
          <w:lang w:val="en-GB"/>
        </w:rPr>
        <w:t>Communication reliability</w:t>
      </w:r>
    </w:p>
    <w:p w14:paraId="47FCD059" w14:textId="77777777" w:rsidR="00926918" w:rsidRPr="00926918" w:rsidRDefault="00926918" w:rsidP="00926918">
      <w:pPr>
        <w:numPr>
          <w:ilvl w:val="1"/>
          <w:numId w:val="44"/>
        </w:numPr>
        <w:rPr>
          <w:lang w:val="en-GB"/>
        </w:rPr>
      </w:pPr>
      <w:r w:rsidRPr="00926918">
        <w:rPr>
          <w:lang w:val="en-GB"/>
        </w:rPr>
        <w:t>Sensor status (green/yellow/red)</w:t>
      </w:r>
    </w:p>
    <w:p w14:paraId="37A215C5" w14:textId="452105E6" w:rsidR="000B419A" w:rsidRPr="00926918" w:rsidRDefault="00926918" w:rsidP="00926918">
      <w:pPr>
        <w:rPr>
          <w:lang w:val="en-GB"/>
        </w:rPr>
      </w:pPr>
      <w:r w:rsidRPr="00926918">
        <w:rPr>
          <w:b/>
          <w:bCs/>
          <w:lang w:val="en-GB"/>
        </w:rPr>
        <w:t>Success Criteria:</w:t>
      </w:r>
      <w:r w:rsidRPr="00926918">
        <w:rPr>
          <w:lang w:val="en-GB"/>
        </w:rPr>
        <w:t xml:space="preserve"> &gt;98% uptime over 30 days (excluding intentional maintenance)</w:t>
      </w:r>
    </w:p>
    <w:p w14:paraId="493944AF" w14:textId="77777777" w:rsidR="00926918" w:rsidRDefault="00926918">
      <w:pPr>
        <w:rPr>
          <w:rFonts w:asciiTheme="majorHAnsi" w:hAnsiTheme="majorHAnsi"/>
          <w:caps/>
          <w:color w:val="2E2E2E" w:themeColor="accent2"/>
          <w:spacing w:val="14"/>
          <w:sz w:val="26"/>
          <w:szCs w:val="26"/>
        </w:rPr>
      </w:pPr>
      <w:bookmarkStart w:id="9" w:name="_Toc218254231"/>
      <w:r>
        <w:br w:type="page"/>
      </w:r>
    </w:p>
    <w:p w14:paraId="3E7D4124" w14:textId="71B57FAE" w:rsidR="00EB256F" w:rsidRDefault="001C7F98" w:rsidP="00EB256F">
      <w:pPr>
        <w:pStyle w:val="Heading1"/>
        <w:numPr>
          <w:ilvl w:val="0"/>
          <w:numId w:val="32"/>
        </w:numPr>
      </w:pPr>
      <w:r>
        <w:lastRenderedPageBreak/>
        <w:t>requirements</w:t>
      </w:r>
      <w:bookmarkEnd w:id="9"/>
    </w:p>
    <w:p w14:paraId="4C8C9072" w14:textId="7247076A" w:rsidR="00600A20" w:rsidRDefault="00600A20" w:rsidP="00600A20">
      <w:pPr>
        <w:pStyle w:val="Heading1"/>
        <w:numPr>
          <w:ilvl w:val="1"/>
          <w:numId w:val="32"/>
        </w:numPr>
        <w:spacing w:before="0"/>
        <w:ind w:left="567"/>
      </w:pPr>
      <w:r>
        <w:t>Functional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78"/>
        <w:gridCol w:w="6458"/>
      </w:tblGrid>
      <w:tr w:rsidR="00EB256F" w14:paraId="38076EB5" w14:textId="77777777" w:rsidTr="00EB256F">
        <w:tc>
          <w:tcPr>
            <w:tcW w:w="1478" w:type="dxa"/>
          </w:tcPr>
          <w:p w14:paraId="6B8AA141" w14:textId="68D02143" w:rsidR="00EB256F" w:rsidRPr="00EB256F" w:rsidRDefault="00EB256F" w:rsidP="00EB256F">
            <w:pPr>
              <w:ind w:left="0"/>
              <w:jc w:val="center"/>
              <w:rPr>
                <w:b/>
                <w:bCs/>
                <w:color w:val="auto"/>
                <w:u w:val="single"/>
              </w:rPr>
            </w:pPr>
            <w:proofErr w:type="spellStart"/>
            <w:r w:rsidRPr="00EB256F">
              <w:rPr>
                <w:b/>
                <w:bCs/>
                <w:color w:val="auto"/>
                <w:u w:val="single"/>
              </w:rPr>
              <w:t>Reqt</w:t>
            </w:r>
            <w:proofErr w:type="spellEnd"/>
            <w:r w:rsidRPr="00EB256F">
              <w:rPr>
                <w:b/>
                <w:bCs/>
                <w:color w:val="auto"/>
                <w:u w:val="single"/>
              </w:rPr>
              <w:t xml:space="preserve"> ID</w:t>
            </w:r>
          </w:p>
        </w:tc>
        <w:tc>
          <w:tcPr>
            <w:tcW w:w="6458" w:type="dxa"/>
          </w:tcPr>
          <w:p w14:paraId="40592C5B" w14:textId="49235E8B" w:rsidR="00EB256F" w:rsidRPr="00EB256F" w:rsidRDefault="00EB256F" w:rsidP="00EB256F">
            <w:pPr>
              <w:ind w:left="0"/>
              <w:jc w:val="center"/>
              <w:rPr>
                <w:b/>
                <w:bCs/>
                <w:color w:val="auto"/>
                <w:u w:val="single"/>
              </w:rPr>
            </w:pPr>
            <w:r w:rsidRPr="00EB256F">
              <w:rPr>
                <w:b/>
                <w:bCs/>
                <w:color w:val="auto"/>
                <w:u w:val="single"/>
              </w:rPr>
              <w:t>Statement</w:t>
            </w:r>
          </w:p>
        </w:tc>
      </w:tr>
      <w:tr w:rsidR="00EB256F" w14:paraId="71CDAC83" w14:textId="77777777" w:rsidTr="00EB256F">
        <w:tc>
          <w:tcPr>
            <w:tcW w:w="1478" w:type="dxa"/>
          </w:tcPr>
          <w:p w14:paraId="102EF2D1" w14:textId="41D6FC51" w:rsidR="00EB256F" w:rsidRPr="00EB256F" w:rsidRDefault="00EB256F" w:rsidP="00EB256F">
            <w:pPr>
              <w:ind w:left="0"/>
              <w:rPr>
                <w:b/>
                <w:bCs/>
                <w:color w:val="auto"/>
              </w:rPr>
            </w:pPr>
            <w:r w:rsidRPr="00EB256F">
              <w:rPr>
                <w:b/>
                <w:bCs/>
                <w:color w:val="auto"/>
              </w:rPr>
              <w:t>FR-001</w:t>
            </w:r>
          </w:p>
        </w:tc>
        <w:tc>
          <w:tcPr>
            <w:tcW w:w="6458" w:type="dxa"/>
          </w:tcPr>
          <w:p w14:paraId="74260654" w14:textId="4022A682" w:rsidR="00EB256F" w:rsidRPr="00EB256F" w:rsidRDefault="00EB256F" w:rsidP="00EB256F">
            <w:pPr>
              <w:ind w:left="0"/>
              <w:rPr>
                <w:b/>
                <w:bCs/>
                <w:color w:val="auto"/>
              </w:rPr>
            </w:pPr>
            <w:r w:rsidRPr="00EB256F">
              <w:rPr>
                <w:b/>
                <w:bCs/>
                <w:color w:val="auto"/>
              </w:rPr>
              <w:t>Data Acquisition</w:t>
            </w:r>
          </w:p>
        </w:tc>
      </w:tr>
      <w:tr w:rsidR="00EB256F" w14:paraId="6B4381A5" w14:textId="77777777" w:rsidTr="00EB256F">
        <w:tc>
          <w:tcPr>
            <w:tcW w:w="1478" w:type="dxa"/>
          </w:tcPr>
          <w:p w14:paraId="7A602249" w14:textId="4AF88B03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FR-001.1</w:t>
            </w:r>
          </w:p>
        </w:tc>
        <w:tc>
          <w:tcPr>
            <w:tcW w:w="6458" w:type="dxa"/>
          </w:tcPr>
          <w:p w14:paraId="55103EBB" w14:textId="3718A5AC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 xml:space="preserve">The system SHALL </w:t>
            </w:r>
            <w:proofErr w:type="gramStart"/>
            <w:r w:rsidRPr="00EB256F">
              <w:rPr>
                <w:color w:val="auto"/>
              </w:rPr>
              <w:t>measure</w:t>
            </w:r>
            <w:proofErr w:type="gramEnd"/>
            <w:r w:rsidRPr="00EB256F">
              <w:rPr>
                <w:color w:val="auto"/>
              </w:rPr>
              <w:t xml:space="preserve"> sky brightness in the range 0.01 - 100,000 lux</w:t>
            </w:r>
          </w:p>
        </w:tc>
      </w:tr>
      <w:tr w:rsidR="00EB256F" w14:paraId="0B1D33A4" w14:textId="77777777" w:rsidTr="00EB256F">
        <w:tc>
          <w:tcPr>
            <w:tcW w:w="1478" w:type="dxa"/>
          </w:tcPr>
          <w:p w14:paraId="17D17E7F" w14:textId="3BF9CD6E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FR-001.2</w:t>
            </w:r>
          </w:p>
        </w:tc>
        <w:tc>
          <w:tcPr>
            <w:tcW w:w="6458" w:type="dxa"/>
          </w:tcPr>
          <w:p w14:paraId="5AEE82CF" w14:textId="47987899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 xml:space="preserve">The </w:t>
            </w:r>
            <w:proofErr w:type="gramStart"/>
            <w:r w:rsidRPr="00EB256F">
              <w:rPr>
                <w:color w:val="auto"/>
              </w:rPr>
              <w:t>system SHALL</w:t>
            </w:r>
            <w:proofErr w:type="gramEnd"/>
            <w:r w:rsidRPr="00EB256F">
              <w:rPr>
                <w:color w:val="auto"/>
              </w:rPr>
              <w:t xml:space="preserve"> measure temperature in the range -20°C to +60°C with ±1°C accuracy</w:t>
            </w:r>
          </w:p>
        </w:tc>
      </w:tr>
      <w:tr w:rsidR="00EB256F" w14:paraId="775FC0C6" w14:textId="77777777" w:rsidTr="00EB256F">
        <w:tc>
          <w:tcPr>
            <w:tcW w:w="1478" w:type="dxa"/>
          </w:tcPr>
          <w:p w14:paraId="7A52D864" w14:textId="794AB88B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FR-001.3</w:t>
            </w:r>
          </w:p>
        </w:tc>
        <w:tc>
          <w:tcPr>
            <w:tcW w:w="6458" w:type="dxa"/>
          </w:tcPr>
          <w:p w14:paraId="57446EE9" w14:textId="3F575981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 xml:space="preserve">The </w:t>
            </w:r>
            <w:proofErr w:type="gramStart"/>
            <w:r w:rsidRPr="00EB256F">
              <w:rPr>
                <w:color w:val="auto"/>
              </w:rPr>
              <w:t>system SHALL</w:t>
            </w:r>
            <w:proofErr w:type="gramEnd"/>
            <w:r w:rsidRPr="00EB256F">
              <w:rPr>
                <w:color w:val="auto"/>
              </w:rPr>
              <w:t xml:space="preserve"> </w:t>
            </w:r>
            <w:proofErr w:type="gramStart"/>
            <w:r w:rsidRPr="00EB256F">
              <w:rPr>
                <w:color w:val="auto"/>
              </w:rPr>
              <w:t>measure</w:t>
            </w:r>
            <w:proofErr w:type="gramEnd"/>
            <w:r w:rsidRPr="00EB256F">
              <w:rPr>
                <w:color w:val="auto"/>
              </w:rPr>
              <w:t xml:space="preserve"> relative humidity 0-100% with ±3% accuracy</w:t>
            </w:r>
          </w:p>
        </w:tc>
      </w:tr>
      <w:tr w:rsidR="00EB256F" w14:paraId="0E00D0CD" w14:textId="77777777" w:rsidTr="00EB256F">
        <w:tc>
          <w:tcPr>
            <w:tcW w:w="1478" w:type="dxa"/>
          </w:tcPr>
          <w:p w14:paraId="2F736DDB" w14:textId="4296A68E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FR-001.4</w:t>
            </w:r>
          </w:p>
        </w:tc>
        <w:tc>
          <w:tcPr>
            <w:tcW w:w="6458" w:type="dxa"/>
          </w:tcPr>
          <w:p w14:paraId="7A4A4332" w14:textId="15116E20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 xml:space="preserve">The system SHALL </w:t>
            </w:r>
            <w:proofErr w:type="gramStart"/>
            <w:r w:rsidRPr="00EB256F">
              <w:rPr>
                <w:color w:val="auto"/>
              </w:rPr>
              <w:t>measure</w:t>
            </w:r>
            <w:proofErr w:type="gramEnd"/>
            <w:r w:rsidRPr="00EB256F">
              <w:rPr>
                <w:color w:val="auto"/>
              </w:rPr>
              <w:t xml:space="preserve"> atmospheric pressure 300-1100 </w:t>
            </w:r>
            <w:proofErr w:type="spellStart"/>
            <w:r w:rsidRPr="00EB256F">
              <w:rPr>
                <w:color w:val="auto"/>
              </w:rPr>
              <w:t>hPa</w:t>
            </w:r>
            <w:proofErr w:type="spellEnd"/>
            <w:r w:rsidRPr="00EB256F">
              <w:rPr>
                <w:color w:val="auto"/>
              </w:rPr>
              <w:t xml:space="preserve"> with ±1 </w:t>
            </w:r>
            <w:proofErr w:type="spellStart"/>
            <w:r w:rsidRPr="00EB256F">
              <w:rPr>
                <w:color w:val="auto"/>
              </w:rPr>
              <w:t>hPa</w:t>
            </w:r>
            <w:proofErr w:type="spellEnd"/>
            <w:r w:rsidRPr="00EB256F">
              <w:rPr>
                <w:color w:val="auto"/>
              </w:rPr>
              <w:t xml:space="preserve"> accuracy</w:t>
            </w:r>
          </w:p>
        </w:tc>
      </w:tr>
      <w:tr w:rsidR="00EB256F" w14:paraId="248A84A1" w14:textId="77777777" w:rsidTr="00EB256F">
        <w:tc>
          <w:tcPr>
            <w:tcW w:w="1478" w:type="dxa"/>
          </w:tcPr>
          <w:p w14:paraId="54744B8D" w14:textId="28806B61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FR-001.5</w:t>
            </w:r>
          </w:p>
        </w:tc>
        <w:tc>
          <w:tcPr>
            <w:tcW w:w="6458" w:type="dxa"/>
          </w:tcPr>
          <w:p w14:paraId="0C834F6B" w14:textId="58BA874F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 xml:space="preserve">The </w:t>
            </w:r>
            <w:proofErr w:type="gramStart"/>
            <w:r w:rsidRPr="00EB256F">
              <w:rPr>
                <w:color w:val="auto"/>
              </w:rPr>
              <w:t>system SHALL</w:t>
            </w:r>
            <w:proofErr w:type="gramEnd"/>
            <w:r w:rsidRPr="00EB256F">
              <w:rPr>
                <w:color w:val="auto"/>
              </w:rPr>
              <w:t xml:space="preserve"> </w:t>
            </w:r>
            <w:proofErr w:type="gramStart"/>
            <w:r w:rsidRPr="00EB256F">
              <w:rPr>
                <w:color w:val="auto"/>
              </w:rPr>
              <w:t>capture</w:t>
            </w:r>
            <w:proofErr w:type="gramEnd"/>
            <w:r w:rsidRPr="00EB256F">
              <w:rPr>
                <w:color w:val="auto"/>
              </w:rPr>
              <w:t xml:space="preserve"> images with minimum resolution 640x480 pixels</w:t>
            </w:r>
          </w:p>
        </w:tc>
      </w:tr>
      <w:tr w:rsidR="00EB256F" w14:paraId="628109B8" w14:textId="77777777" w:rsidTr="00EB256F">
        <w:tc>
          <w:tcPr>
            <w:tcW w:w="1478" w:type="dxa"/>
          </w:tcPr>
          <w:p w14:paraId="4EE2EA00" w14:textId="61A44140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FR-001.6</w:t>
            </w:r>
          </w:p>
        </w:tc>
        <w:tc>
          <w:tcPr>
            <w:tcW w:w="6458" w:type="dxa"/>
          </w:tcPr>
          <w:p w14:paraId="7237D205" w14:textId="06E5B8B2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The system SHALL timestamp all data with ±5 second accuracy (NTP synced)</w:t>
            </w:r>
          </w:p>
        </w:tc>
      </w:tr>
      <w:tr w:rsidR="00EB256F" w14:paraId="4B9BB360" w14:textId="77777777" w:rsidTr="00EB256F">
        <w:tc>
          <w:tcPr>
            <w:tcW w:w="1478" w:type="dxa"/>
          </w:tcPr>
          <w:p w14:paraId="71BA7EC6" w14:textId="0C0C46DD" w:rsidR="00EB256F" w:rsidRPr="00EB256F" w:rsidRDefault="00EB256F" w:rsidP="00EB256F">
            <w:pPr>
              <w:ind w:left="0"/>
              <w:rPr>
                <w:b/>
                <w:bCs/>
                <w:color w:val="auto"/>
              </w:rPr>
            </w:pPr>
            <w:r w:rsidRPr="00EB256F">
              <w:rPr>
                <w:b/>
                <w:bCs/>
                <w:color w:val="auto"/>
              </w:rPr>
              <w:t>FR-002</w:t>
            </w:r>
          </w:p>
        </w:tc>
        <w:tc>
          <w:tcPr>
            <w:tcW w:w="6458" w:type="dxa"/>
          </w:tcPr>
          <w:p w14:paraId="1A9E7282" w14:textId="38A41A4B" w:rsidR="00EB256F" w:rsidRPr="00EB256F" w:rsidRDefault="00EB256F" w:rsidP="00EB256F">
            <w:pPr>
              <w:ind w:left="0"/>
              <w:rPr>
                <w:b/>
                <w:bCs/>
                <w:color w:val="auto"/>
              </w:rPr>
            </w:pPr>
            <w:r w:rsidRPr="00EB256F">
              <w:rPr>
                <w:b/>
                <w:bCs/>
                <w:color w:val="auto"/>
              </w:rPr>
              <w:t>Data Collection Frequency</w:t>
            </w:r>
          </w:p>
        </w:tc>
      </w:tr>
      <w:tr w:rsidR="00EB256F" w14:paraId="4D198E56" w14:textId="77777777" w:rsidTr="00EB256F">
        <w:tc>
          <w:tcPr>
            <w:tcW w:w="1478" w:type="dxa"/>
          </w:tcPr>
          <w:p w14:paraId="41FF5F4D" w14:textId="11065361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FR-002.1</w:t>
            </w:r>
          </w:p>
        </w:tc>
        <w:tc>
          <w:tcPr>
            <w:tcW w:w="6458" w:type="dxa"/>
          </w:tcPr>
          <w:p w14:paraId="7CF7E503" w14:textId="3D4F14D4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The system SHALL sample light sensors every 5 minutes (±30 seconds)</w:t>
            </w:r>
          </w:p>
        </w:tc>
      </w:tr>
      <w:tr w:rsidR="00EB256F" w14:paraId="78F13D96" w14:textId="77777777" w:rsidTr="00EB256F">
        <w:tc>
          <w:tcPr>
            <w:tcW w:w="1478" w:type="dxa"/>
          </w:tcPr>
          <w:p w14:paraId="640E116F" w14:textId="3AB96669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FR-002.2</w:t>
            </w:r>
          </w:p>
        </w:tc>
        <w:tc>
          <w:tcPr>
            <w:tcW w:w="6458" w:type="dxa"/>
          </w:tcPr>
          <w:p w14:paraId="0ABFBE39" w14:textId="1DDEEAF3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The system SHALL sample environmental sensors every 15 minutes</w:t>
            </w:r>
          </w:p>
        </w:tc>
      </w:tr>
      <w:tr w:rsidR="00EB256F" w14:paraId="6D2E393A" w14:textId="77777777" w:rsidTr="00EB256F">
        <w:tc>
          <w:tcPr>
            <w:tcW w:w="1478" w:type="dxa"/>
          </w:tcPr>
          <w:p w14:paraId="74AF766A" w14:textId="759AB07E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FR-002.3</w:t>
            </w:r>
          </w:p>
        </w:tc>
        <w:tc>
          <w:tcPr>
            <w:tcW w:w="6458" w:type="dxa"/>
          </w:tcPr>
          <w:p w14:paraId="0A5EAD62" w14:textId="0BE82F44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 xml:space="preserve">The system SHALL </w:t>
            </w:r>
            <w:proofErr w:type="gramStart"/>
            <w:r w:rsidRPr="00EB256F">
              <w:rPr>
                <w:color w:val="auto"/>
              </w:rPr>
              <w:t>capture</w:t>
            </w:r>
            <w:proofErr w:type="gramEnd"/>
            <w:r w:rsidRPr="00EB256F">
              <w:rPr>
                <w:color w:val="auto"/>
              </w:rPr>
              <w:t xml:space="preserve"> images every 30 minutes during night hours (19:00-07:00)</w:t>
            </w:r>
          </w:p>
        </w:tc>
      </w:tr>
      <w:tr w:rsidR="00EB256F" w14:paraId="0FB25514" w14:textId="77777777" w:rsidTr="00EB256F">
        <w:tc>
          <w:tcPr>
            <w:tcW w:w="1478" w:type="dxa"/>
          </w:tcPr>
          <w:p w14:paraId="0E2C204A" w14:textId="4A71D69F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FR-002.4</w:t>
            </w:r>
          </w:p>
        </w:tc>
        <w:tc>
          <w:tcPr>
            <w:tcW w:w="6458" w:type="dxa"/>
          </w:tcPr>
          <w:p w14:paraId="4DDF6F01" w14:textId="656A0603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Night hours SHALL be automatically adjusted based on sunset/sunrise times</w:t>
            </w:r>
          </w:p>
        </w:tc>
      </w:tr>
      <w:tr w:rsidR="00EB256F" w14:paraId="2DE1B4CF" w14:textId="77777777" w:rsidTr="00EB256F">
        <w:tc>
          <w:tcPr>
            <w:tcW w:w="1478" w:type="dxa"/>
          </w:tcPr>
          <w:p w14:paraId="4BF950AF" w14:textId="5F5F1DB5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FR-003</w:t>
            </w:r>
          </w:p>
        </w:tc>
        <w:tc>
          <w:tcPr>
            <w:tcW w:w="6458" w:type="dxa"/>
          </w:tcPr>
          <w:p w14:paraId="36993060" w14:textId="7282BC3F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Data Storage</w:t>
            </w:r>
          </w:p>
        </w:tc>
      </w:tr>
      <w:tr w:rsidR="00EB256F" w14:paraId="78A57851" w14:textId="77777777" w:rsidTr="00EB256F">
        <w:tc>
          <w:tcPr>
            <w:tcW w:w="1478" w:type="dxa"/>
          </w:tcPr>
          <w:p w14:paraId="5D8B6912" w14:textId="493DCAB8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FR-003.1</w:t>
            </w:r>
          </w:p>
        </w:tc>
        <w:tc>
          <w:tcPr>
            <w:tcW w:w="6458" w:type="dxa"/>
          </w:tcPr>
          <w:p w14:paraId="484ACCF4" w14:textId="7E4F864D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 xml:space="preserve"> The system SHALL </w:t>
            </w:r>
            <w:proofErr w:type="gramStart"/>
            <w:r w:rsidRPr="00EB256F">
              <w:rPr>
                <w:color w:val="auto"/>
              </w:rPr>
              <w:t>store</w:t>
            </w:r>
            <w:proofErr w:type="gramEnd"/>
            <w:r w:rsidRPr="00EB256F">
              <w:rPr>
                <w:color w:val="auto"/>
              </w:rPr>
              <w:t xml:space="preserve"> sensor data locally on SD card as backup</w:t>
            </w:r>
          </w:p>
        </w:tc>
      </w:tr>
      <w:tr w:rsidR="00EB256F" w14:paraId="3E091DA7" w14:textId="77777777" w:rsidTr="00EB256F">
        <w:tc>
          <w:tcPr>
            <w:tcW w:w="1478" w:type="dxa"/>
          </w:tcPr>
          <w:p w14:paraId="2E859DA0" w14:textId="6296C8B0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FR-003.2</w:t>
            </w:r>
          </w:p>
        </w:tc>
        <w:tc>
          <w:tcPr>
            <w:tcW w:w="6458" w:type="dxa"/>
          </w:tcPr>
          <w:p w14:paraId="56FCDF23" w14:textId="4BE043DD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 xml:space="preserve"> The system SHALL retain local data for minimum 7 days before </w:t>
            </w:r>
            <w:proofErr w:type="gramStart"/>
            <w:r w:rsidRPr="00EB256F">
              <w:rPr>
                <w:color w:val="auto"/>
              </w:rPr>
              <w:t>overwrite</w:t>
            </w:r>
            <w:proofErr w:type="gramEnd"/>
          </w:p>
        </w:tc>
      </w:tr>
      <w:tr w:rsidR="00EB256F" w14:paraId="1E007ABD" w14:textId="77777777" w:rsidTr="00EB256F">
        <w:tc>
          <w:tcPr>
            <w:tcW w:w="1478" w:type="dxa"/>
          </w:tcPr>
          <w:p w14:paraId="64447B20" w14:textId="4D9DEB97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FR-003.3</w:t>
            </w:r>
          </w:p>
        </w:tc>
        <w:tc>
          <w:tcPr>
            <w:tcW w:w="6458" w:type="dxa"/>
          </w:tcPr>
          <w:p w14:paraId="32345DD5" w14:textId="759853EB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 xml:space="preserve"> The system SHALL </w:t>
            </w:r>
            <w:proofErr w:type="gramStart"/>
            <w:r w:rsidRPr="00EB256F">
              <w:rPr>
                <w:color w:val="auto"/>
              </w:rPr>
              <w:t>transmit</w:t>
            </w:r>
            <w:proofErr w:type="gramEnd"/>
            <w:r w:rsidRPr="00EB256F">
              <w:rPr>
                <w:color w:val="auto"/>
              </w:rPr>
              <w:t xml:space="preserve"> data to home server within 10 minutes of collection</w:t>
            </w:r>
          </w:p>
        </w:tc>
      </w:tr>
      <w:tr w:rsidR="00EB256F" w14:paraId="6684D6A3" w14:textId="77777777" w:rsidTr="00EB256F">
        <w:tc>
          <w:tcPr>
            <w:tcW w:w="1478" w:type="dxa"/>
          </w:tcPr>
          <w:p w14:paraId="59F24DF9" w14:textId="3E63F006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FR-003.4</w:t>
            </w:r>
          </w:p>
        </w:tc>
        <w:tc>
          <w:tcPr>
            <w:tcW w:w="6458" w:type="dxa"/>
          </w:tcPr>
          <w:p w14:paraId="3FA6367B" w14:textId="6FD84804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 xml:space="preserve"> The home server SHALL store time-series data for minimum 1 year</w:t>
            </w:r>
          </w:p>
        </w:tc>
      </w:tr>
      <w:tr w:rsidR="00EB256F" w14:paraId="20145EE5" w14:textId="77777777" w:rsidTr="00EB256F">
        <w:tc>
          <w:tcPr>
            <w:tcW w:w="1478" w:type="dxa"/>
          </w:tcPr>
          <w:p w14:paraId="381E013B" w14:textId="1AFBECCD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FR-003.5</w:t>
            </w:r>
          </w:p>
        </w:tc>
        <w:tc>
          <w:tcPr>
            <w:tcW w:w="6458" w:type="dxa"/>
          </w:tcPr>
          <w:p w14:paraId="722211DE" w14:textId="574FC626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 xml:space="preserve"> The system SHALL store images for minimum 30 days</w:t>
            </w:r>
          </w:p>
        </w:tc>
      </w:tr>
      <w:tr w:rsidR="00EB256F" w14:paraId="5043033C" w14:textId="77777777" w:rsidTr="00EB256F">
        <w:tc>
          <w:tcPr>
            <w:tcW w:w="1478" w:type="dxa"/>
          </w:tcPr>
          <w:p w14:paraId="18555558" w14:textId="6EFF2FBA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FR-004</w:t>
            </w:r>
          </w:p>
        </w:tc>
        <w:tc>
          <w:tcPr>
            <w:tcW w:w="6458" w:type="dxa"/>
          </w:tcPr>
          <w:p w14:paraId="1CB7BFBA" w14:textId="0C70FBFE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Image Analysis</w:t>
            </w:r>
          </w:p>
        </w:tc>
      </w:tr>
      <w:tr w:rsidR="00EB256F" w14:paraId="66808DA5" w14:textId="77777777" w:rsidTr="00EB256F">
        <w:tc>
          <w:tcPr>
            <w:tcW w:w="1478" w:type="dxa"/>
          </w:tcPr>
          <w:p w14:paraId="58108D85" w14:textId="60CF841A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FR-004.1</w:t>
            </w:r>
          </w:p>
        </w:tc>
        <w:tc>
          <w:tcPr>
            <w:tcW w:w="6458" w:type="dxa"/>
          </w:tcPr>
          <w:p w14:paraId="0E121371" w14:textId="30D450EB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 xml:space="preserve">The system SHALL </w:t>
            </w:r>
            <w:proofErr w:type="gramStart"/>
            <w:r w:rsidRPr="00EB256F">
              <w:rPr>
                <w:color w:val="auto"/>
              </w:rPr>
              <w:t>detect</w:t>
            </w:r>
            <w:proofErr w:type="gramEnd"/>
            <w:r w:rsidRPr="00EB256F">
              <w:rPr>
                <w:color w:val="auto"/>
              </w:rPr>
              <w:t xml:space="preserve"> cloud coverage as percentage 0-100%</w:t>
            </w:r>
          </w:p>
        </w:tc>
      </w:tr>
      <w:tr w:rsidR="00EB256F" w14:paraId="7614CAD6" w14:textId="77777777" w:rsidTr="00EB256F">
        <w:tc>
          <w:tcPr>
            <w:tcW w:w="1478" w:type="dxa"/>
          </w:tcPr>
          <w:p w14:paraId="25CB9E64" w14:textId="140BBB3B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FR-004.2</w:t>
            </w:r>
          </w:p>
        </w:tc>
        <w:tc>
          <w:tcPr>
            <w:tcW w:w="6458" w:type="dxa"/>
          </w:tcPr>
          <w:p w14:paraId="0F882C36" w14:textId="5C3117EB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 xml:space="preserve">The system SHALL </w:t>
            </w:r>
            <w:proofErr w:type="gramStart"/>
            <w:r w:rsidRPr="00EB256F">
              <w:rPr>
                <w:color w:val="auto"/>
              </w:rPr>
              <w:t>classify</w:t>
            </w:r>
            <w:proofErr w:type="gramEnd"/>
            <w:r w:rsidRPr="00EB256F">
              <w:rPr>
                <w:color w:val="auto"/>
              </w:rPr>
              <w:t xml:space="preserve"> sky as Clear (&lt;20%), Partial (20-70%), Overcast (&gt;70%)</w:t>
            </w:r>
          </w:p>
        </w:tc>
      </w:tr>
      <w:tr w:rsidR="00EB256F" w14:paraId="7F1CB749" w14:textId="77777777" w:rsidTr="00EB256F">
        <w:tc>
          <w:tcPr>
            <w:tcW w:w="1478" w:type="dxa"/>
          </w:tcPr>
          <w:p w14:paraId="3DCF8935" w14:textId="211A7B7C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FR-004.3</w:t>
            </w:r>
          </w:p>
        </w:tc>
        <w:tc>
          <w:tcPr>
            <w:tcW w:w="6458" w:type="dxa"/>
          </w:tcPr>
          <w:p w14:paraId="5DCF91E4" w14:textId="626F7653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 xml:space="preserve">The </w:t>
            </w:r>
            <w:proofErr w:type="gramStart"/>
            <w:r w:rsidRPr="00EB256F">
              <w:rPr>
                <w:color w:val="auto"/>
              </w:rPr>
              <w:t>system SHALL</w:t>
            </w:r>
            <w:proofErr w:type="gramEnd"/>
            <w:r w:rsidRPr="00EB256F">
              <w:rPr>
                <w:color w:val="auto"/>
              </w:rPr>
              <w:t xml:space="preserve"> </w:t>
            </w:r>
            <w:proofErr w:type="gramStart"/>
            <w:r w:rsidRPr="00EB256F">
              <w:rPr>
                <w:color w:val="auto"/>
              </w:rPr>
              <w:t>estimate</w:t>
            </w:r>
            <w:proofErr w:type="gramEnd"/>
            <w:r w:rsidRPr="00EB256F">
              <w:rPr>
                <w:color w:val="auto"/>
              </w:rPr>
              <w:t xml:space="preserve"> visible star count from images</w:t>
            </w:r>
          </w:p>
        </w:tc>
      </w:tr>
      <w:tr w:rsidR="00EB256F" w14:paraId="03E1EE81" w14:textId="77777777" w:rsidTr="00EB256F">
        <w:tc>
          <w:tcPr>
            <w:tcW w:w="1478" w:type="dxa"/>
          </w:tcPr>
          <w:p w14:paraId="27D9AB05" w14:textId="10000E9B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FR-004.4</w:t>
            </w:r>
          </w:p>
        </w:tc>
        <w:tc>
          <w:tcPr>
            <w:tcW w:w="6458" w:type="dxa"/>
          </w:tcPr>
          <w:p w14:paraId="6482AADE" w14:textId="691B33D4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The system SHALL generate timelapse videos from nightly image sequences</w:t>
            </w:r>
          </w:p>
        </w:tc>
      </w:tr>
      <w:tr w:rsidR="00EB256F" w14:paraId="0AFD743C" w14:textId="77777777" w:rsidTr="00EB256F">
        <w:tc>
          <w:tcPr>
            <w:tcW w:w="1478" w:type="dxa"/>
          </w:tcPr>
          <w:p w14:paraId="2CBDDBF6" w14:textId="442949A4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FR-005</w:t>
            </w:r>
          </w:p>
        </w:tc>
        <w:tc>
          <w:tcPr>
            <w:tcW w:w="6458" w:type="dxa"/>
          </w:tcPr>
          <w:p w14:paraId="0AAC31C1" w14:textId="00EB2177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Prediction &amp; Scoring</w:t>
            </w:r>
          </w:p>
        </w:tc>
      </w:tr>
      <w:tr w:rsidR="00EB256F" w14:paraId="241EC913" w14:textId="77777777" w:rsidTr="00EB256F">
        <w:tc>
          <w:tcPr>
            <w:tcW w:w="1478" w:type="dxa"/>
          </w:tcPr>
          <w:p w14:paraId="60589884" w14:textId="77777777" w:rsidR="00EB256F" w:rsidRPr="00EB256F" w:rsidRDefault="00EB256F" w:rsidP="00EB256F">
            <w:pPr>
              <w:ind w:left="0"/>
              <w:rPr>
                <w:color w:val="auto"/>
              </w:rPr>
            </w:pPr>
          </w:p>
          <w:p w14:paraId="6ED3473B" w14:textId="09496948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FR-005.1</w:t>
            </w:r>
          </w:p>
        </w:tc>
        <w:tc>
          <w:tcPr>
            <w:tcW w:w="6458" w:type="dxa"/>
          </w:tcPr>
          <w:p w14:paraId="3A6086C3" w14:textId="72D45B63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 xml:space="preserve">The system SHALL </w:t>
            </w:r>
            <w:proofErr w:type="gramStart"/>
            <w:r w:rsidRPr="00EB256F">
              <w:rPr>
                <w:color w:val="auto"/>
              </w:rPr>
              <w:t>generate</w:t>
            </w:r>
            <w:proofErr w:type="gramEnd"/>
            <w:r w:rsidRPr="00EB256F">
              <w:rPr>
                <w:color w:val="auto"/>
              </w:rPr>
              <w:t xml:space="preserve"> a Stargazing Quality Score (0-10 scale)</w:t>
            </w:r>
          </w:p>
        </w:tc>
      </w:tr>
      <w:tr w:rsidR="00EB256F" w14:paraId="789FCE5F" w14:textId="77777777" w:rsidTr="00EB256F">
        <w:tc>
          <w:tcPr>
            <w:tcW w:w="1478" w:type="dxa"/>
          </w:tcPr>
          <w:p w14:paraId="0266F39A" w14:textId="17C8B7A7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FR-005.2</w:t>
            </w:r>
          </w:p>
        </w:tc>
        <w:tc>
          <w:tcPr>
            <w:tcW w:w="6458" w:type="dxa"/>
          </w:tcPr>
          <w:p w14:paraId="429C135E" w14:textId="57C2D668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The system SHALL predict conditions for next 6 hours</w:t>
            </w:r>
          </w:p>
        </w:tc>
      </w:tr>
      <w:tr w:rsidR="00EB256F" w14:paraId="3BB8A1AD" w14:textId="77777777" w:rsidTr="00EB256F">
        <w:tc>
          <w:tcPr>
            <w:tcW w:w="1478" w:type="dxa"/>
          </w:tcPr>
          <w:p w14:paraId="62F7CB66" w14:textId="0A3A47BB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FR-005.3</w:t>
            </w:r>
          </w:p>
        </w:tc>
        <w:tc>
          <w:tcPr>
            <w:tcW w:w="6458" w:type="dxa"/>
          </w:tcPr>
          <w:p w14:paraId="5742E0D8" w14:textId="68A82DEB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The system SHALL update predictions every 1 hour</w:t>
            </w:r>
          </w:p>
        </w:tc>
      </w:tr>
      <w:tr w:rsidR="00EB256F" w14:paraId="25BBA573" w14:textId="77777777" w:rsidTr="00EB256F">
        <w:tc>
          <w:tcPr>
            <w:tcW w:w="1478" w:type="dxa"/>
          </w:tcPr>
          <w:p w14:paraId="1126167E" w14:textId="78DE7E0A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FR-005.4</w:t>
            </w:r>
          </w:p>
        </w:tc>
        <w:tc>
          <w:tcPr>
            <w:tcW w:w="6458" w:type="dxa"/>
          </w:tcPr>
          <w:p w14:paraId="7D399951" w14:textId="16F67DEB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 xml:space="preserve">The system SHALL </w:t>
            </w:r>
            <w:proofErr w:type="gramStart"/>
            <w:r w:rsidRPr="00EB256F">
              <w:rPr>
                <w:color w:val="auto"/>
              </w:rPr>
              <w:t>achieve</w:t>
            </w:r>
            <w:proofErr w:type="gramEnd"/>
            <w:r w:rsidRPr="00EB256F">
              <w:rPr>
                <w:color w:val="auto"/>
              </w:rPr>
              <w:t xml:space="preserve"> minimum 75% accuracy on predictions (vs actual conditions)</w:t>
            </w:r>
          </w:p>
        </w:tc>
      </w:tr>
      <w:tr w:rsidR="00EB256F" w14:paraId="26880D61" w14:textId="77777777" w:rsidTr="00EB256F">
        <w:tc>
          <w:tcPr>
            <w:tcW w:w="1478" w:type="dxa"/>
          </w:tcPr>
          <w:p w14:paraId="15BED4BB" w14:textId="49215213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FR-006</w:t>
            </w:r>
          </w:p>
        </w:tc>
        <w:tc>
          <w:tcPr>
            <w:tcW w:w="6458" w:type="dxa"/>
          </w:tcPr>
          <w:p w14:paraId="54F3C2E1" w14:textId="4A0A9966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User Notification</w:t>
            </w:r>
          </w:p>
        </w:tc>
      </w:tr>
      <w:tr w:rsidR="00EB256F" w14:paraId="2DFDA2C7" w14:textId="77777777" w:rsidTr="00EB256F">
        <w:tc>
          <w:tcPr>
            <w:tcW w:w="1478" w:type="dxa"/>
          </w:tcPr>
          <w:p w14:paraId="2A049A5C" w14:textId="24D8BC5E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FR-006.1</w:t>
            </w:r>
          </w:p>
        </w:tc>
        <w:tc>
          <w:tcPr>
            <w:tcW w:w="6458" w:type="dxa"/>
          </w:tcPr>
          <w:p w14:paraId="0DA27F63" w14:textId="7081B0EE" w:rsidR="00EB256F" w:rsidRPr="00EB256F" w:rsidRDefault="00EB256F" w:rsidP="00EB256F">
            <w:pPr>
              <w:ind w:left="0"/>
              <w:rPr>
                <w:color w:val="auto"/>
              </w:rPr>
            </w:pPr>
            <w:proofErr w:type="gramStart"/>
            <w:r w:rsidRPr="00EB256F">
              <w:rPr>
                <w:color w:val="auto"/>
              </w:rPr>
              <w:t>The system SHALL</w:t>
            </w:r>
            <w:proofErr w:type="gramEnd"/>
            <w:r w:rsidRPr="00EB256F">
              <w:rPr>
                <w:color w:val="auto"/>
              </w:rPr>
              <w:t xml:space="preserve"> send alerts when predicted score ≥8/10</w:t>
            </w:r>
          </w:p>
        </w:tc>
      </w:tr>
      <w:tr w:rsidR="00EB256F" w14:paraId="261DDEB0" w14:textId="77777777" w:rsidTr="00EB256F">
        <w:tc>
          <w:tcPr>
            <w:tcW w:w="1478" w:type="dxa"/>
          </w:tcPr>
          <w:p w14:paraId="2E8877A7" w14:textId="29BF3672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FR-006.2</w:t>
            </w:r>
          </w:p>
        </w:tc>
        <w:tc>
          <w:tcPr>
            <w:tcW w:w="6458" w:type="dxa"/>
          </w:tcPr>
          <w:p w14:paraId="4463075A" w14:textId="3A6D8815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 xml:space="preserve">The </w:t>
            </w:r>
            <w:proofErr w:type="gramStart"/>
            <w:r w:rsidRPr="00EB256F">
              <w:rPr>
                <w:color w:val="auto"/>
              </w:rPr>
              <w:t>system SHALL</w:t>
            </w:r>
            <w:proofErr w:type="gramEnd"/>
            <w:r w:rsidRPr="00EB256F">
              <w:rPr>
                <w:color w:val="auto"/>
              </w:rPr>
              <w:t xml:space="preserve"> </w:t>
            </w:r>
            <w:proofErr w:type="gramStart"/>
            <w:r w:rsidRPr="00EB256F">
              <w:rPr>
                <w:color w:val="auto"/>
              </w:rPr>
              <w:t>deliver</w:t>
            </w:r>
            <w:proofErr w:type="gramEnd"/>
            <w:r w:rsidRPr="00EB256F">
              <w:rPr>
                <w:color w:val="auto"/>
              </w:rPr>
              <w:t xml:space="preserve"> alerts within 5 minutes of trigger</w:t>
            </w:r>
          </w:p>
        </w:tc>
      </w:tr>
      <w:tr w:rsidR="00EB256F" w14:paraId="4ED9D99C" w14:textId="77777777" w:rsidTr="00EB256F">
        <w:tc>
          <w:tcPr>
            <w:tcW w:w="1478" w:type="dxa"/>
          </w:tcPr>
          <w:p w14:paraId="44640440" w14:textId="27987427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FR-006.3</w:t>
            </w:r>
          </w:p>
        </w:tc>
        <w:tc>
          <w:tcPr>
            <w:tcW w:w="6458" w:type="dxa"/>
          </w:tcPr>
          <w:p w14:paraId="4C03F4F9" w14:textId="170A5D95" w:rsidR="00EB256F" w:rsidRPr="00EB256F" w:rsidRDefault="00EB256F" w:rsidP="00EB256F">
            <w:pPr>
              <w:ind w:left="0"/>
              <w:rPr>
                <w:color w:val="auto"/>
              </w:rPr>
            </w:pPr>
            <w:proofErr w:type="gramStart"/>
            <w:r w:rsidRPr="00EB256F">
              <w:rPr>
                <w:color w:val="auto"/>
              </w:rPr>
              <w:t>The system SHALL</w:t>
            </w:r>
            <w:proofErr w:type="gramEnd"/>
            <w:r w:rsidRPr="00EB256F">
              <w:rPr>
                <w:color w:val="auto"/>
              </w:rPr>
              <w:t xml:space="preserve"> </w:t>
            </w:r>
            <w:proofErr w:type="gramStart"/>
            <w:r w:rsidRPr="00EB256F">
              <w:rPr>
                <w:color w:val="auto"/>
              </w:rPr>
              <w:t>support</w:t>
            </w:r>
            <w:proofErr w:type="gramEnd"/>
            <w:r w:rsidRPr="00EB256F">
              <w:rPr>
                <w:color w:val="auto"/>
              </w:rPr>
              <w:t xml:space="preserve"> push notifications and email</w:t>
            </w:r>
          </w:p>
        </w:tc>
      </w:tr>
      <w:tr w:rsidR="00EB256F" w14:paraId="087C181C" w14:textId="77777777" w:rsidTr="00EB256F">
        <w:tc>
          <w:tcPr>
            <w:tcW w:w="1478" w:type="dxa"/>
          </w:tcPr>
          <w:p w14:paraId="1440F1B5" w14:textId="1EACD39D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lastRenderedPageBreak/>
              <w:t>FR-006.4</w:t>
            </w:r>
          </w:p>
        </w:tc>
        <w:tc>
          <w:tcPr>
            <w:tcW w:w="6458" w:type="dxa"/>
          </w:tcPr>
          <w:p w14:paraId="1A85578A" w14:textId="03B4C957" w:rsidR="00EB256F" w:rsidRPr="00EB256F" w:rsidRDefault="00EB256F" w:rsidP="00EB256F">
            <w:pPr>
              <w:ind w:left="0"/>
              <w:rPr>
                <w:color w:val="auto"/>
              </w:rPr>
            </w:pPr>
            <w:r w:rsidRPr="00EB256F">
              <w:rPr>
                <w:color w:val="auto"/>
              </w:rPr>
              <w:t>Users SHALL be able to configure alert thresholds and quiet hours</w:t>
            </w:r>
          </w:p>
        </w:tc>
      </w:tr>
      <w:tr w:rsidR="00EB256F" w14:paraId="5E494C17" w14:textId="77777777" w:rsidTr="00EB256F">
        <w:tc>
          <w:tcPr>
            <w:tcW w:w="1478" w:type="dxa"/>
          </w:tcPr>
          <w:p w14:paraId="1CEE0511" w14:textId="161CA232" w:rsidR="00EB256F" w:rsidRDefault="00EB256F" w:rsidP="00EB256F">
            <w:pPr>
              <w:ind w:left="0"/>
            </w:pPr>
            <w:r w:rsidRPr="00EB256F">
              <w:t>FR-007</w:t>
            </w:r>
          </w:p>
        </w:tc>
        <w:tc>
          <w:tcPr>
            <w:tcW w:w="6458" w:type="dxa"/>
          </w:tcPr>
          <w:p w14:paraId="72450E7A" w14:textId="23B49995" w:rsidR="00EB256F" w:rsidRDefault="00EB256F" w:rsidP="00EB256F">
            <w:pPr>
              <w:ind w:left="0"/>
            </w:pPr>
            <w:r w:rsidRPr="00EB256F">
              <w:t>User Interface</w:t>
            </w:r>
          </w:p>
        </w:tc>
      </w:tr>
      <w:tr w:rsidR="00600A20" w14:paraId="42236B98" w14:textId="77777777" w:rsidTr="00EB256F">
        <w:tc>
          <w:tcPr>
            <w:tcW w:w="1478" w:type="dxa"/>
          </w:tcPr>
          <w:p w14:paraId="72D81C3A" w14:textId="4650AD77" w:rsidR="00600A20" w:rsidRDefault="00600A20" w:rsidP="00600A20">
            <w:pPr>
              <w:ind w:left="0"/>
            </w:pPr>
            <w:r w:rsidRPr="00F143D8">
              <w:t>FR-007.1</w:t>
            </w:r>
          </w:p>
        </w:tc>
        <w:tc>
          <w:tcPr>
            <w:tcW w:w="6458" w:type="dxa"/>
          </w:tcPr>
          <w:p w14:paraId="67BFBF86" w14:textId="70D4940D" w:rsidR="00600A20" w:rsidRDefault="00600A20" w:rsidP="00600A20">
            <w:pPr>
              <w:ind w:left="0"/>
            </w:pPr>
            <w:r w:rsidRPr="00E7063B">
              <w:t xml:space="preserve"> The system SHALL </w:t>
            </w:r>
            <w:proofErr w:type="gramStart"/>
            <w:r w:rsidRPr="00E7063B">
              <w:t>provide</w:t>
            </w:r>
            <w:proofErr w:type="gramEnd"/>
            <w:r w:rsidRPr="00E7063B">
              <w:t xml:space="preserve"> web dashboard accessible via standard browsers</w:t>
            </w:r>
          </w:p>
        </w:tc>
      </w:tr>
      <w:tr w:rsidR="00600A20" w14:paraId="36937FCC" w14:textId="77777777" w:rsidTr="00EB256F">
        <w:tc>
          <w:tcPr>
            <w:tcW w:w="1478" w:type="dxa"/>
          </w:tcPr>
          <w:p w14:paraId="131C172C" w14:textId="201B9B7A" w:rsidR="00600A20" w:rsidRDefault="00600A20" w:rsidP="00600A20">
            <w:pPr>
              <w:ind w:left="0"/>
            </w:pPr>
            <w:r w:rsidRPr="00F143D8">
              <w:t>FR-007.2</w:t>
            </w:r>
          </w:p>
        </w:tc>
        <w:tc>
          <w:tcPr>
            <w:tcW w:w="6458" w:type="dxa"/>
          </w:tcPr>
          <w:p w14:paraId="37B1AF01" w14:textId="2640B0C8" w:rsidR="00600A20" w:rsidRDefault="00600A20" w:rsidP="00600A20">
            <w:pPr>
              <w:ind w:left="0"/>
            </w:pPr>
            <w:r w:rsidRPr="00E7063B">
              <w:t xml:space="preserve"> The dashboard SHALL </w:t>
            </w:r>
            <w:proofErr w:type="gramStart"/>
            <w:r w:rsidRPr="00E7063B">
              <w:t>display</w:t>
            </w:r>
            <w:proofErr w:type="gramEnd"/>
            <w:r w:rsidRPr="00E7063B">
              <w:t xml:space="preserve"> real-time data with &lt;</w:t>
            </w:r>
            <w:proofErr w:type="gramStart"/>
            <w:r w:rsidRPr="00E7063B">
              <w:t>5 minute</w:t>
            </w:r>
            <w:proofErr w:type="gramEnd"/>
            <w:r w:rsidRPr="00E7063B">
              <w:t xml:space="preserve"> latency</w:t>
            </w:r>
          </w:p>
        </w:tc>
      </w:tr>
      <w:tr w:rsidR="00600A20" w14:paraId="45F7BB61" w14:textId="77777777" w:rsidTr="00EB256F">
        <w:tc>
          <w:tcPr>
            <w:tcW w:w="1478" w:type="dxa"/>
          </w:tcPr>
          <w:p w14:paraId="1FB6971A" w14:textId="5E286AB7" w:rsidR="00600A20" w:rsidRDefault="00600A20" w:rsidP="00600A20">
            <w:pPr>
              <w:ind w:left="0"/>
            </w:pPr>
            <w:r w:rsidRPr="00F143D8">
              <w:t>FR-007.3</w:t>
            </w:r>
          </w:p>
        </w:tc>
        <w:tc>
          <w:tcPr>
            <w:tcW w:w="6458" w:type="dxa"/>
          </w:tcPr>
          <w:p w14:paraId="3ACF8395" w14:textId="1ACABE74" w:rsidR="00600A20" w:rsidRDefault="00600A20" w:rsidP="00600A20">
            <w:pPr>
              <w:ind w:left="0"/>
            </w:pPr>
            <w:r w:rsidRPr="00E7063B">
              <w:t xml:space="preserve"> The dashboard SHALL </w:t>
            </w:r>
            <w:proofErr w:type="gramStart"/>
            <w:r w:rsidRPr="00E7063B">
              <w:t>render</w:t>
            </w:r>
            <w:proofErr w:type="gramEnd"/>
            <w:r w:rsidRPr="00E7063B">
              <w:t xml:space="preserve"> historical data for user-selected date ranges</w:t>
            </w:r>
          </w:p>
        </w:tc>
      </w:tr>
      <w:tr w:rsidR="00600A20" w14:paraId="3DD1FA93" w14:textId="77777777" w:rsidTr="00EB256F">
        <w:tc>
          <w:tcPr>
            <w:tcW w:w="1478" w:type="dxa"/>
          </w:tcPr>
          <w:p w14:paraId="1825BA7E" w14:textId="4F92CEB0" w:rsidR="00600A20" w:rsidRDefault="00600A20" w:rsidP="00600A20">
            <w:pPr>
              <w:ind w:left="0"/>
            </w:pPr>
            <w:r w:rsidRPr="00F143D8">
              <w:t>FR-007.4</w:t>
            </w:r>
          </w:p>
        </w:tc>
        <w:tc>
          <w:tcPr>
            <w:tcW w:w="6458" w:type="dxa"/>
          </w:tcPr>
          <w:p w14:paraId="7A7035EF" w14:textId="6EF91ACA" w:rsidR="00600A20" w:rsidRDefault="00600A20" w:rsidP="00600A20">
            <w:pPr>
              <w:ind w:left="0"/>
            </w:pPr>
            <w:r w:rsidRPr="00E7063B">
              <w:t xml:space="preserve"> The dashboard SHALL be mobile-responsive</w:t>
            </w:r>
          </w:p>
        </w:tc>
      </w:tr>
      <w:tr w:rsidR="00600A20" w14:paraId="6E0FAA81" w14:textId="77777777" w:rsidTr="00EB256F">
        <w:tc>
          <w:tcPr>
            <w:tcW w:w="1478" w:type="dxa"/>
          </w:tcPr>
          <w:p w14:paraId="2D60D20E" w14:textId="4E101878" w:rsidR="00600A20" w:rsidRDefault="00600A20" w:rsidP="00600A20">
            <w:pPr>
              <w:ind w:left="0"/>
            </w:pPr>
            <w:r w:rsidRPr="00F143D8">
              <w:t>FR-007.5</w:t>
            </w:r>
          </w:p>
        </w:tc>
        <w:tc>
          <w:tcPr>
            <w:tcW w:w="6458" w:type="dxa"/>
          </w:tcPr>
          <w:p w14:paraId="76672552" w14:textId="6585AF7E" w:rsidR="00600A20" w:rsidRDefault="00600A20" w:rsidP="00600A20">
            <w:pPr>
              <w:ind w:left="0"/>
            </w:pPr>
            <w:r w:rsidRPr="00E7063B">
              <w:t xml:space="preserve"> The system SHALL </w:t>
            </w:r>
            <w:proofErr w:type="gramStart"/>
            <w:r w:rsidRPr="00E7063B">
              <w:t>provide</w:t>
            </w:r>
            <w:proofErr w:type="gramEnd"/>
            <w:r w:rsidRPr="00E7063B">
              <w:t xml:space="preserve"> RESTful API for programmatic access</w:t>
            </w:r>
          </w:p>
        </w:tc>
      </w:tr>
      <w:tr w:rsidR="00EB256F" w14:paraId="37EE424F" w14:textId="77777777" w:rsidTr="00EB256F">
        <w:tc>
          <w:tcPr>
            <w:tcW w:w="1478" w:type="dxa"/>
          </w:tcPr>
          <w:p w14:paraId="66A0AFB6" w14:textId="627721EA" w:rsidR="00EB256F" w:rsidRDefault="00600A20" w:rsidP="00EB256F">
            <w:pPr>
              <w:ind w:left="0"/>
            </w:pPr>
            <w:r w:rsidRPr="00600A20">
              <w:t>FR-008</w:t>
            </w:r>
          </w:p>
        </w:tc>
        <w:tc>
          <w:tcPr>
            <w:tcW w:w="6458" w:type="dxa"/>
          </w:tcPr>
          <w:p w14:paraId="3D81CEFB" w14:textId="5A55E25D" w:rsidR="00EB256F" w:rsidRDefault="00600A20" w:rsidP="00EB256F">
            <w:pPr>
              <w:ind w:left="0"/>
            </w:pPr>
            <w:r w:rsidRPr="00600A20">
              <w:t>System Management</w:t>
            </w:r>
          </w:p>
        </w:tc>
      </w:tr>
      <w:tr w:rsidR="00600A20" w14:paraId="6669B058" w14:textId="77777777" w:rsidTr="00EB256F">
        <w:tc>
          <w:tcPr>
            <w:tcW w:w="1478" w:type="dxa"/>
          </w:tcPr>
          <w:p w14:paraId="2BED9586" w14:textId="2C7929FA" w:rsidR="00600A20" w:rsidRDefault="00600A20" w:rsidP="00600A20">
            <w:pPr>
              <w:ind w:left="0"/>
            </w:pPr>
            <w:r w:rsidRPr="003451BC">
              <w:t>FR-008.1</w:t>
            </w:r>
          </w:p>
        </w:tc>
        <w:tc>
          <w:tcPr>
            <w:tcW w:w="6458" w:type="dxa"/>
          </w:tcPr>
          <w:p w14:paraId="548DFE82" w14:textId="654B57BC" w:rsidR="00600A20" w:rsidRDefault="00600A20" w:rsidP="00600A20">
            <w:pPr>
              <w:ind w:left="0"/>
            </w:pPr>
            <w:r w:rsidRPr="00AA1A16">
              <w:t xml:space="preserve">The system SHALL </w:t>
            </w:r>
            <w:proofErr w:type="gramStart"/>
            <w:r w:rsidRPr="00AA1A16">
              <w:t>log</w:t>
            </w:r>
            <w:proofErr w:type="gramEnd"/>
            <w:r w:rsidRPr="00AA1A16">
              <w:t xml:space="preserve"> all errors and warnings</w:t>
            </w:r>
          </w:p>
        </w:tc>
      </w:tr>
      <w:tr w:rsidR="00600A20" w14:paraId="3147A310" w14:textId="77777777" w:rsidTr="00EB256F">
        <w:tc>
          <w:tcPr>
            <w:tcW w:w="1478" w:type="dxa"/>
          </w:tcPr>
          <w:p w14:paraId="1B0E8498" w14:textId="3F4C2D58" w:rsidR="00600A20" w:rsidRDefault="00600A20" w:rsidP="00600A20">
            <w:pPr>
              <w:ind w:left="0"/>
            </w:pPr>
            <w:r w:rsidRPr="003451BC">
              <w:t>FR-008.2</w:t>
            </w:r>
          </w:p>
        </w:tc>
        <w:tc>
          <w:tcPr>
            <w:tcW w:w="6458" w:type="dxa"/>
          </w:tcPr>
          <w:p w14:paraId="17018B3F" w14:textId="1671B2F9" w:rsidR="00600A20" w:rsidRDefault="00600A20" w:rsidP="00600A20">
            <w:pPr>
              <w:ind w:left="0"/>
            </w:pPr>
            <w:r w:rsidRPr="00AA1A16">
              <w:t>The system SHALL monitor and report battery voltage</w:t>
            </w:r>
          </w:p>
        </w:tc>
      </w:tr>
      <w:tr w:rsidR="00600A20" w14:paraId="1D43727B" w14:textId="77777777" w:rsidTr="00EB256F">
        <w:tc>
          <w:tcPr>
            <w:tcW w:w="1478" w:type="dxa"/>
          </w:tcPr>
          <w:p w14:paraId="38A9D39B" w14:textId="6874546B" w:rsidR="00600A20" w:rsidRDefault="00600A20" w:rsidP="00600A20">
            <w:pPr>
              <w:ind w:left="0"/>
            </w:pPr>
            <w:r w:rsidRPr="003451BC">
              <w:t>FR-008.3</w:t>
            </w:r>
          </w:p>
        </w:tc>
        <w:tc>
          <w:tcPr>
            <w:tcW w:w="6458" w:type="dxa"/>
          </w:tcPr>
          <w:p w14:paraId="6627BB25" w14:textId="22EBAE9C" w:rsidR="00600A20" w:rsidRDefault="00600A20" w:rsidP="00600A20">
            <w:pPr>
              <w:ind w:left="0"/>
            </w:pPr>
            <w:r w:rsidRPr="00AA1A16">
              <w:t>The system SHALL monitor and report communication status</w:t>
            </w:r>
          </w:p>
        </w:tc>
      </w:tr>
      <w:tr w:rsidR="00600A20" w14:paraId="70812EF4" w14:textId="77777777" w:rsidTr="00EB256F">
        <w:tc>
          <w:tcPr>
            <w:tcW w:w="1478" w:type="dxa"/>
          </w:tcPr>
          <w:p w14:paraId="0AD062BA" w14:textId="51D789B3" w:rsidR="00600A20" w:rsidRDefault="00600A20" w:rsidP="00600A20">
            <w:pPr>
              <w:ind w:left="0"/>
            </w:pPr>
            <w:r w:rsidRPr="003451BC">
              <w:t>FR-008.4</w:t>
            </w:r>
          </w:p>
        </w:tc>
        <w:tc>
          <w:tcPr>
            <w:tcW w:w="6458" w:type="dxa"/>
          </w:tcPr>
          <w:p w14:paraId="77681F2E" w14:textId="46965A55" w:rsidR="00600A20" w:rsidRDefault="00600A20" w:rsidP="00600A20">
            <w:pPr>
              <w:ind w:left="0"/>
            </w:pPr>
            <w:proofErr w:type="gramStart"/>
            <w:r w:rsidRPr="00AA1A16">
              <w:t>The system SHALL</w:t>
            </w:r>
            <w:proofErr w:type="gramEnd"/>
            <w:r w:rsidRPr="00AA1A16">
              <w:t xml:space="preserve"> </w:t>
            </w:r>
            <w:proofErr w:type="gramStart"/>
            <w:r w:rsidRPr="00AA1A16">
              <w:t>support</w:t>
            </w:r>
            <w:proofErr w:type="gramEnd"/>
            <w:r w:rsidRPr="00AA1A16">
              <w:t xml:space="preserve"> remote firmware updates (OTA)</w:t>
            </w:r>
          </w:p>
        </w:tc>
      </w:tr>
      <w:tr w:rsidR="00600A20" w14:paraId="08C3797E" w14:textId="77777777" w:rsidTr="00EB256F">
        <w:tc>
          <w:tcPr>
            <w:tcW w:w="1478" w:type="dxa"/>
          </w:tcPr>
          <w:p w14:paraId="720E8FFD" w14:textId="77777777" w:rsidR="00600A20" w:rsidRDefault="00600A20" w:rsidP="00EB256F">
            <w:pPr>
              <w:ind w:left="0"/>
            </w:pPr>
          </w:p>
        </w:tc>
        <w:tc>
          <w:tcPr>
            <w:tcW w:w="6458" w:type="dxa"/>
          </w:tcPr>
          <w:p w14:paraId="33B6D984" w14:textId="77777777" w:rsidR="00600A20" w:rsidRDefault="00600A20" w:rsidP="00EB256F">
            <w:pPr>
              <w:ind w:left="0"/>
            </w:pPr>
          </w:p>
        </w:tc>
      </w:tr>
      <w:tr w:rsidR="00EB256F" w14:paraId="147E4BF1" w14:textId="77777777" w:rsidTr="00EB256F">
        <w:tc>
          <w:tcPr>
            <w:tcW w:w="1478" w:type="dxa"/>
          </w:tcPr>
          <w:p w14:paraId="06529FBA" w14:textId="77777777" w:rsidR="00EB256F" w:rsidRDefault="00EB256F" w:rsidP="00EB256F">
            <w:pPr>
              <w:ind w:left="0"/>
            </w:pPr>
          </w:p>
        </w:tc>
        <w:tc>
          <w:tcPr>
            <w:tcW w:w="6458" w:type="dxa"/>
          </w:tcPr>
          <w:p w14:paraId="2AC64CD5" w14:textId="77777777" w:rsidR="00EB256F" w:rsidRDefault="00EB256F" w:rsidP="00EB256F">
            <w:pPr>
              <w:ind w:left="0"/>
            </w:pPr>
          </w:p>
        </w:tc>
      </w:tr>
    </w:tbl>
    <w:p w14:paraId="48C5F74D" w14:textId="77777777" w:rsidR="00EB256F" w:rsidRDefault="00EB256F" w:rsidP="00EB256F"/>
    <w:p w14:paraId="54734044" w14:textId="23032B8C" w:rsidR="00600A20" w:rsidRDefault="00600A20" w:rsidP="00600A20">
      <w:pPr>
        <w:pStyle w:val="Heading1"/>
        <w:numPr>
          <w:ilvl w:val="1"/>
          <w:numId w:val="32"/>
        </w:numPr>
        <w:spacing w:before="0"/>
        <w:ind w:left="567" w:hanging="360"/>
      </w:pPr>
      <w:r>
        <w:t>pERFORMANCE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78"/>
        <w:gridCol w:w="6458"/>
      </w:tblGrid>
      <w:tr w:rsidR="00600A20" w:rsidRPr="00EB256F" w14:paraId="0713616F" w14:textId="77777777" w:rsidTr="00AB45AA">
        <w:tc>
          <w:tcPr>
            <w:tcW w:w="1478" w:type="dxa"/>
          </w:tcPr>
          <w:p w14:paraId="39824E49" w14:textId="77777777" w:rsidR="00600A20" w:rsidRPr="00EB256F" w:rsidRDefault="00600A20" w:rsidP="00AB45AA">
            <w:pPr>
              <w:ind w:left="0"/>
              <w:jc w:val="center"/>
              <w:rPr>
                <w:b/>
                <w:bCs/>
                <w:color w:val="auto"/>
                <w:u w:val="single"/>
              </w:rPr>
            </w:pPr>
            <w:proofErr w:type="spellStart"/>
            <w:r w:rsidRPr="00EB256F">
              <w:rPr>
                <w:b/>
                <w:bCs/>
                <w:color w:val="auto"/>
                <w:u w:val="single"/>
              </w:rPr>
              <w:t>Reqt</w:t>
            </w:r>
            <w:proofErr w:type="spellEnd"/>
            <w:r w:rsidRPr="00EB256F">
              <w:rPr>
                <w:b/>
                <w:bCs/>
                <w:color w:val="auto"/>
                <w:u w:val="single"/>
              </w:rPr>
              <w:t xml:space="preserve"> ID</w:t>
            </w:r>
          </w:p>
        </w:tc>
        <w:tc>
          <w:tcPr>
            <w:tcW w:w="6458" w:type="dxa"/>
          </w:tcPr>
          <w:p w14:paraId="57021CB0" w14:textId="77777777" w:rsidR="00600A20" w:rsidRPr="00EB256F" w:rsidRDefault="00600A20" w:rsidP="00AB45AA">
            <w:pPr>
              <w:ind w:left="0"/>
              <w:jc w:val="center"/>
              <w:rPr>
                <w:b/>
                <w:bCs/>
                <w:color w:val="auto"/>
                <w:u w:val="single"/>
              </w:rPr>
            </w:pPr>
            <w:r w:rsidRPr="00EB256F">
              <w:rPr>
                <w:b/>
                <w:bCs/>
                <w:color w:val="auto"/>
                <w:u w:val="single"/>
              </w:rPr>
              <w:t>Statement</w:t>
            </w:r>
          </w:p>
        </w:tc>
      </w:tr>
      <w:tr w:rsidR="00600A20" w:rsidRPr="00EB256F" w14:paraId="18CC84BB" w14:textId="77777777" w:rsidTr="00600A20">
        <w:tc>
          <w:tcPr>
            <w:tcW w:w="1478" w:type="dxa"/>
          </w:tcPr>
          <w:p w14:paraId="0D8D9C78" w14:textId="103E7083" w:rsidR="00600A20" w:rsidRPr="00600A20" w:rsidRDefault="00600A20" w:rsidP="00AB45AA">
            <w:pPr>
              <w:ind w:left="0"/>
              <w:rPr>
                <w:color w:val="auto"/>
              </w:rPr>
            </w:pPr>
            <w:r w:rsidRPr="00600A20">
              <w:rPr>
                <w:color w:val="auto"/>
              </w:rPr>
              <w:t>PR-001</w:t>
            </w:r>
          </w:p>
        </w:tc>
        <w:tc>
          <w:tcPr>
            <w:tcW w:w="6458" w:type="dxa"/>
          </w:tcPr>
          <w:p w14:paraId="0CB86377" w14:textId="2A9BF069" w:rsidR="00600A20" w:rsidRPr="00600A20" w:rsidRDefault="00600A20" w:rsidP="00600A20">
            <w:pPr>
              <w:tabs>
                <w:tab w:val="left" w:pos="1834"/>
              </w:tabs>
              <w:ind w:left="0"/>
              <w:rPr>
                <w:color w:val="auto"/>
              </w:rPr>
            </w:pPr>
            <w:r w:rsidRPr="00600A20">
              <w:rPr>
                <w:color w:val="auto"/>
              </w:rPr>
              <w:t>Power Consumption</w:t>
            </w:r>
          </w:p>
        </w:tc>
      </w:tr>
      <w:tr w:rsidR="00600A20" w:rsidRPr="00EB256F" w14:paraId="31191FB9" w14:textId="77777777" w:rsidTr="00AB45AA">
        <w:tc>
          <w:tcPr>
            <w:tcW w:w="1478" w:type="dxa"/>
          </w:tcPr>
          <w:p w14:paraId="790CABC2" w14:textId="4CA17274" w:rsidR="00600A20" w:rsidRPr="00600A20" w:rsidRDefault="00600A20" w:rsidP="00600A20">
            <w:pPr>
              <w:ind w:left="0"/>
              <w:rPr>
                <w:color w:val="auto"/>
              </w:rPr>
            </w:pPr>
            <w:r w:rsidRPr="00AC2801">
              <w:t>PR-001.1</w:t>
            </w:r>
          </w:p>
        </w:tc>
        <w:tc>
          <w:tcPr>
            <w:tcW w:w="6458" w:type="dxa"/>
          </w:tcPr>
          <w:p w14:paraId="762629A9" w14:textId="33591B6D" w:rsidR="00600A20" w:rsidRPr="00600A20" w:rsidRDefault="00600A20" w:rsidP="00600A20">
            <w:pPr>
              <w:ind w:left="0"/>
              <w:rPr>
                <w:color w:val="auto"/>
              </w:rPr>
            </w:pPr>
            <w:r w:rsidRPr="00BB7F62">
              <w:t>The outdoor unit SHALL operate continuously on 2x 18650 batteries (7.4V, 6000mAh total) for minimum 3 days without solar charging</w:t>
            </w:r>
          </w:p>
        </w:tc>
      </w:tr>
      <w:tr w:rsidR="00600A20" w:rsidRPr="00EB256F" w14:paraId="0D211FB1" w14:textId="77777777" w:rsidTr="00AB45AA">
        <w:tc>
          <w:tcPr>
            <w:tcW w:w="1478" w:type="dxa"/>
          </w:tcPr>
          <w:p w14:paraId="118C58D0" w14:textId="68B0B710" w:rsidR="00600A20" w:rsidRPr="00600A20" w:rsidRDefault="00600A20" w:rsidP="00600A20">
            <w:pPr>
              <w:ind w:left="0"/>
              <w:rPr>
                <w:color w:val="auto"/>
              </w:rPr>
            </w:pPr>
            <w:r w:rsidRPr="00AC2801">
              <w:t>PR-001.2</w:t>
            </w:r>
          </w:p>
        </w:tc>
        <w:tc>
          <w:tcPr>
            <w:tcW w:w="6458" w:type="dxa"/>
          </w:tcPr>
          <w:p w14:paraId="5037F0E3" w14:textId="7C7DE555" w:rsidR="00600A20" w:rsidRPr="00600A20" w:rsidRDefault="00600A20" w:rsidP="00600A20">
            <w:pPr>
              <w:ind w:left="0"/>
              <w:rPr>
                <w:color w:val="auto"/>
              </w:rPr>
            </w:pPr>
            <w:r w:rsidRPr="00BB7F62">
              <w:t>Average power consumption SHALL NOT exceed 200</w:t>
            </w:r>
            <w:proofErr w:type="gramStart"/>
            <w:r w:rsidRPr="00BB7F62">
              <w:t>mA @</w:t>
            </w:r>
            <w:proofErr w:type="gramEnd"/>
            <w:r w:rsidRPr="00BB7F62">
              <w:t xml:space="preserve"> 3.7V during normal operation</w:t>
            </w:r>
          </w:p>
        </w:tc>
      </w:tr>
      <w:tr w:rsidR="00600A20" w:rsidRPr="00EB256F" w14:paraId="6F281D82" w14:textId="77777777" w:rsidTr="00AB45AA">
        <w:tc>
          <w:tcPr>
            <w:tcW w:w="1478" w:type="dxa"/>
          </w:tcPr>
          <w:p w14:paraId="5A72222A" w14:textId="5E6BC25E" w:rsidR="00600A20" w:rsidRPr="00600A20" w:rsidRDefault="00600A20" w:rsidP="00600A20">
            <w:pPr>
              <w:ind w:left="0"/>
              <w:rPr>
                <w:color w:val="auto"/>
              </w:rPr>
            </w:pPr>
            <w:r w:rsidRPr="00AC2801">
              <w:t>PR-001.3</w:t>
            </w:r>
          </w:p>
        </w:tc>
        <w:tc>
          <w:tcPr>
            <w:tcW w:w="6458" w:type="dxa"/>
          </w:tcPr>
          <w:p w14:paraId="67958BFB" w14:textId="04D3EBB0" w:rsidR="00600A20" w:rsidRPr="00600A20" w:rsidRDefault="00600A20" w:rsidP="00600A20">
            <w:pPr>
              <w:ind w:left="0"/>
              <w:rPr>
                <w:color w:val="auto"/>
              </w:rPr>
            </w:pPr>
            <w:r w:rsidRPr="00BB7F62">
              <w:t>Sleep mode power consumption SHALL NOT exceed 10mA</w:t>
            </w:r>
          </w:p>
        </w:tc>
      </w:tr>
      <w:tr w:rsidR="00600A20" w:rsidRPr="00EB256F" w14:paraId="58319659" w14:textId="77777777" w:rsidTr="00AB45AA">
        <w:tc>
          <w:tcPr>
            <w:tcW w:w="1478" w:type="dxa"/>
          </w:tcPr>
          <w:p w14:paraId="1337B486" w14:textId="670C7D04" w:rsidR="00600A20" w:rsidRPr="00600A20" w:rsidRDefault="00600A20" w:rsidP="00600A20">
            <w:pPr>
              <w:ind w:left="0"/>
              <w:rPr>
                <w:color w:val="auto"/>
              </w:rPr>
            </w:pPr>
            <w:r w:rsidRPr="00AC2801">
              <w:t>PR-001.4</w:t>
            </w:r>
          </w:p>
        </w:tc>
        <w:tc>
          <w:tcPr>
            <w:tcW w:w="6458" w:type="dxa"/>
          </w:tcPr>
          <w:p w14:paraId="5B1538D1" w14:textId="51057183" w:rsidR="00600A20" w:rsidRPr="00600A20" w:rsidRDefault="00600A20" w:rsidP="00600A20">
            <w:pPr>
              <w:ind w:left="0"/>
              <w:rPr>
                <w:color w:val="auto"/>
              </w:rPr>
            </w:pPr>
            <w:r w:rsidRPr="00BB7F62">
              <w:t xml:space="preserve">Solar panel SHALL </w:t>
            </w:r>
            <w:proofErr w:type="gramStart"/>
            <w:r w:rsidRPr="00BB7F62">
              <w:t>provide</w:t>
            </w:r>
            <w:proofErr w:type="gramEnd"/>
            <w:r w:rsidRPr="00BB7F62">
              <w:t xml:space="preserve"> minimum 25Wh/day under typical UK winter conditions</w:t>
            </w:r>
          </w:p>
        </w:tc>
      </w:tr>
      <w:tr w:rsidR="00600A20" w:rsidRPr="00EB256F" w14:paraId="57F8EE71" w14:textId="77777777" w:rsidTr="00AB45AA">
        <w:tc>
          <w:tcPr>
            <w:tcW w:w="1478" w:type="dxa"/>
          </w:tcPr>
          <w:p w14:paraId="3A8FA0B7" w14:textId="7604E8B3" w:rsidR="00600A20" w:rsidRPr="00600A20" w:rsidRDefault="00F257BB" w:rsidP="00AB45AA">
            <w:pPr>
              <w:ind w:left="0"/>
              <w:rPr>
                <w:color w:val="auto"/>
              </w:rPr>
            </w:pPr>
            <w:r w:rsidRPr="00F257BB">
              <w:rPr>
                <w:color w:val="auto"/>
              </w:rPr>
              <w:t>PR-002</w:t>
            </w:r>
          </w:p>
        </w:tc>
        <w:tc>
          <w:tcPr>
            <w:tcW w:w="6458" w:type="dxa"/>
          </w:tcPr>
          <w:p w14:paraId="33156CBA" w14:textId="24757759" w:rsidR="00600A20" w:rsidRPr="00600A20" w:rsidRDefault="00F257BB" w:rsidP="00AB45AA">
            <w:pPr>
              <w:ind w:left="0"/>
              <w:rPr>
                <w:color w:val="auto"/>
              </w:rPr>
            </w:pPr>
            <w:r w:rsidRPr="00F257BB">
              <w:rPr>
                <w:color w:val="auto"/>
              </w:rPr>
              <w:t>Communication</w:t>
            </w:r>
          </w:p>
        </w:tc>
      </w:tr>
      <w:tr w:rsidR="00F257BB" w:rsidRPr="00EB256F" w14:paraId="4C47F4EA" w14:textId="77777777" w:rsidTr="00AB45AA">
        <w:tc>
          <w:tcPr>
            <w:tcW w:w="1478" w:type="dxa"/>
          </w:tcPr>
          <w:p w14:paraId="0C95EBCC" w14:textId="3F8ED4FB" w:rsidR="00F257BB" w:rsidRPr="00600A20" w:rsidRDefault="00F257BB" w:rsidP="00F257BB">
            <w:pPr>
              <w:ind w:left="0"/>
              <w:rPr>
                <w:color w:val="auto"/>
              </w:rPr>
            </w:pPr>
            <w:r w:rsidRPr="00870286">
              <w:t>PR-002.1</w:t>
            </w:r>
          </w:p>
        </w:tc>
        <w:tc>
          <w:tcPr>
            <w:tcW w:w="6458" w:type="dxa"/>
          </w:tcPr>
          <w:p w14:paraId="6E83AB1A" w14:textId="12C7FFDA" w:rsidR="00F257BB" w:rsidRPr="00600A20" w:rsidRDefault="00F257BB" w:rsidP="00F257BB">
            <w:pPr>
              <w:ind w:left="0"/>
              <w:rPr>
                <w:color w:val="auto"/>
              </w:rPr>
            </w:pPr>
            <w:r w:rsidRPr="00AF20D7">
              <w:t>Data transmission success rate SHALL be ≥95% over 24h period</w:t>
            </w:r>
          </w:p>
        </w:tc>
      </w:tr>
      <w:tr w:rsidR="00F257BB" w:rsidRPr="00EB256F" w14:paraId="51041FDA" w14:textId="77777777" w:rsidTr="00AB45AA">
        <w:tc>
          <w:tcPr>
            <w:tcW w:w="1478" w:type="dxa"/>
          </w:tcPr>
          <w:p w14:paraId="6DB5A226" w14:textId="658D8237" w:rsidR="00F257BB" w:rsidRPr="00600A20" w:rsidRDefault="00F257BB" w:rsidP="00F257BB">
            <w:pPr>
              <w:ind w:left="0"/>
              <w:rPr>
                <w:color w:val="auto"/>
              </w:rPr>
            </w:pPr>
            <w:r w:rsidRPr="00870286">
              <w:t>PR-002.2</w:t>
            </w:r>
          </w:p>
        </w:tc>
        <w:tc>
          <w:tcPr>
            <w:tcW w:w="6458" w:type="dxa"/>
          </w:tcPr>
          <w:p w14:paraId="6C1A88EF" w14:textId="1DAEF96E" w:rsidR="00F257BB" w:rsidRPr="00600A20" w:rsidRDefault="00F257BB" w:rsidP="00F257BB">
            <w:pPr>
              <w:ind w:left="0"/>
              <w:rPr>
                <w:color w:val="auto"/>
              </w:rPr>
            </w:pPr>
            <w:r w:rsidRPr="00AF20D7">
              <w:t>Maximum packet size SHALL NOT exceed 4KB for sensor data, 50KB for image thumbnails</w:t>
            </w:r>
          </w:p>
        </w:tc>
      </w:tr>
      <w:tr w:rsidR="00F257BB" w:rsidRPr="00EB256F" w14:paraId="0251024C" w14:textId="77777777" w:rsidTr="00AB45AA">
        <w:tc>
          <w:tcPr>
            <w:tcW w:w="1478" w:type="dxa"/>
          </w:tcPr>
          <w:p w14:paraId="26B1F680" w14:textId="00C95A71" w:rsidR="00F257BB" w:rsidRPr="00600A20" w:rsidRDefault="00F257BB" w:rsidP="00F257BB">
            <w:pPr>
              <w:ind w:left="0"/>
              <w:rPr>
                <w:color w:val="auto"/>
              </w:rPr>
            </w:pPr>
            <w:r w:rsidRPr="00870286">
              <w:t>PR-002.3</w:t>
            </w:r>
          </w:p>
        </w:tc>
        <w:tc>
          <w:tcPr>
            <w:tcW w:w="6458" w:type="dxa"/>
          </w:tcPr>
          <w:p w14:paraId="144A52A3" w14:textId="5CA3C361" w:rsidR="00F257BB" w:rsidRPr="00600A20" w:rsidRDefault="00F257BB" w:rsidP="00F257BB">
            <w:pPr>
              <w:ind w:left="0"/>
              <w:rPr>
                <w:color w:val="auto"/>
              </w:rPr>
            </w:pPr>
            <w:r w:rsidRPr="00AF20D7">
              <w:t xml:space="preserve">System SHALL </w:t>
            </w:r>
            <w:proofErr w:type="gramStart"/>
            <w:r w:rsidRPr="00AF20D7">
              <w:t>tolerate</w:t>
            </w:r>
            <w:proofErr w:type="gramEnd"/>
            <w:r w:rsidRPr="00AF20D7">
              <w:t xml:space="preserve"> </w:t>
            </w:r>
            <w:proofErr w:type="spellStart"/>
            <w:r w:rsidRPr="00AF20D7">
              <w:t>WiFi</w:t>
            </w:r>
            <w:proofErr w:type="spellEnd"/>
            <w:r w:rsidRPr="00AF20D7">
              <w:t xml:space="preserve"> outages ≤4 hours without data loss (local buffering)</w:t>
            </w:r>
          </w:p>
        </w:tc>
      </w:tr>
      <w:tr w:rsidR="00600A20" w:rsidRPr="00EB256F" w14:paraId="2678F0B9" w14:textId="77777777" w:rsidTr="00AB45AA">
        <w:tc>
          <w:tcPr>
            <w:tcW w:w="1478" w:type="dxa"/>
          </w:tcPr>
          <w:p w14:paraId="63E5E001" w14:textId="336533D6" w:rsidR="00600A20" w:rsidRPr="00600A20" w:rsidRDefault="00F257BB" w:rsidP="00AB45AA">
            <w:pPr>
              <w:ind w:left="0"/>
              <w:rPr>
                <w:color w:val="auto"/>
              </w:rPr>
            </w:pPr>
            <w:r w:rsidRPr="00F257BB">
              <w:rPr>
                <w:color w:val="auto"/>
              </w:rPr>
              <w:t>PR-003</w:t>
            </w:r>
          </w:p>
        </w:tc>
        <w:tc>
          <w:tcPr>
            <w:tcW w:w="6458" w:type="dxa"/>
          </w:tcPr>
          <w:p w14:paraId="04CF799B" w14:textId="614A08CB" w:rsidR="00600A20" w:rsidRPr="00600A20" w:rsidRDefault="00F257BB" w:rsidP="00F257BB">
            <w:pPr>
              <w:tabs>
                <w:tab w:val="left" w:pos="992"/>
              </w:tabs>
              <w:ind w:left="0"/>
              <w:rPr>
                <w:color w:val="auto"/>
              </w:rPr>
            </w:pPr>
            <w:r w:rsidRPr="00F257BB">
              <w:rPr>
                <w:color w:val="auto"/>
              </w:rPr>
              <w:t>Processing</w:t>
            </w:r>
          </w:p>
        </w:tc>
      </w:tr>
      <w:tr w:rsidR="00F257BB" w:rsidRPr="00EB256F" w14:paraId="09BC21B0" w14:textId="77777777" w:rsidTr="00AB45AA">
        <w:tc>
          <w:tcPr>
            <w:tcW w:w="1478" w:type="dxa"/>
          </w:tcPr>
          <w:p w14:paraId="44D3F73E" w14:textId="748ABF33" w:rsidR="00F257BB" w:rsidRPr="00600A20" w:rsidRDefault="00F257BB" w:rsidP="00F257BB">
            <w:pPr>
              <w:ind w:left="0"/>
              <w:rPr>
                <w:color w:val="auto"/>
              </w:rPr>
            </w:pPr>
            <w:r w:rsidRPr="00D25D91">
              <w:t>PR-003.1</w:t>
            </w:r>
          </w:p>
        </w:tc>
        <w:tc>
          <w:tcPr>
            <w:tcW w:w="6458" w:type="dxa"/>
          </w:tcPr>
          <w:p w14:paraId="12C0CE6F" w14:textId="5F51C3EA" w:rsidR="00F257BB" w:rsidRPr="00600A20" w:rsidRDefault="00F257BB" w:rsidP="00F257BB">
            <w:pPr>
              <w:ind w:left="0"/>
              <w:rPr>
                <w:color w:val="auto"/>
              </w:rPr>
            </w:pPr>
            <w:r w:rsidRPr="00DA0E55">
              <w:t>Image analysis SHALL complete within 30 seconds of capture</w:t>
            </w:r>
          </w:p>
        </w:tc>
      </w:tr>
      <w:tr w:rsidR="00F257BB" w:rsidRPr="00EB256F" w14:paraId="3526A54B" w14:textId="77777777" w:rsidTr="00AB45AA">
        <w:tc>
          <w:tcPr>
            <w:tcW w:w="1478" w:type="dxa"/>
          </w:tcPr>
          <w:p w14:paraId="01CAF33C" w14:textId="09D5F959" w:rsidR="00F257BB" w:rsidRPr="00600A20" w:rsidRDefault="00F257BB" w:rsidP="00F257BB">
            <w:pPr>
              <w:ind w:left="0"/>
              <w:rPr>
                <w:color w:val="auto"/>
              </w:rPr>
            </w:pPr>
            <w:r w:rsidRPr="00D25D91">
              <w:t>PR-003.2</w:t>
            </w:r>
          </w:p>
        </w:tc>
        <w:tc>
          <w:tcPr>
            <w:tcW w:w="6458" w:type="dxa"/>
          </w:tcPr>
          <w:p w14:paraId="61E1F952" w14:textId="5ED5DBD8" w:rsidR="00F257BB" w:rsidRPr="00600A20" w:rsidRDefault="00F257BB" w:rsidP="00F257BB">
            <w:pPr>
              <w:ind w:left="0"/>
              <w:rPr>
                <w:color w:val="auto"/>
              </w:rPr>
            </w:pPr>
            <w:r w:rsidRPr="00DA0E55">
              <w:t>ML prediction SHALL complete within 10 seconds</w:t>
            </w:r>
          </w:p>
        </w:tc>
      </w:tr>
      <w:tr w:rsidR="00F257BB" w:rsidRPr="00EB256F" w14:paraId="46FFEF87" w14:textId="77777777" w:rsidTr="00AB45AA">
        <w:tc>
          <w:tcPr>
            <w:tcW w:w="1478" w:type="dxa"/>
          </w:tcPr>
          <w:p w14:paraId="4BB0ED72" w14:textId="70CB7B82" w:rsidR="00F257BB" w:rsidRPr="00600A20" w:rsidRDefault="00F257BB" w:rsidP="00F257BB">
            <w:pPr>
              <w:ind w:left="0"/>
              <w:rPr>
                <w:color w:val="auto"/>
              </w:rPr>
            </w:pPr>
            <w:r w:rsidRPr="00D25D91">
              <w:t>PR-003.3</w:t>
            </w:r>
          </w:p>
        </w:tc>
        <w:tc>
          <w:tcPr>
            <w:tcW w:w="6458" w:type="dxa"/>
          </w:tcPr>
          <w:p w14:paraId="5D920CBF" w14:textId="4D5FE6A1" w:rsidR="00F257BB" w:rsidRPr="00600A20" w:rsidRDefault="00F257BB" w:rsidP="00F257BB">
            <w:pPr>
              <w:ind w:left="0"/>
              <w:rPr>
                <w:color w:val="auto"/>
              </w:rPr>
            </w:pPr>
            <w:r w:rsidRPr="00DA0E55">
              <w:t>Dashboard page load time SHALL be &lt;3 seconds on 10Mbps connection</w:t>
            </w:r>
          </w:p>
        </w:tc>
      </w:tr>
      <w:tr w:rsidR="00600A20" w:rsidRPr="00EB256F" w14:paraId="646CAFDC" w14:textId="77777777" w:rsidTr="00AB45AA">
        <w:tc>
          <w:tcPr>
            <w:tcW w:w="1478" w:type="dxa"/>
          </w:tcPr>
          <w:p w14:paraId="1431ACE8" w14:textId="149937AA" w:rsidR="00600A20" w:rsidRPr="00600A20" w:rsidRDefault="00F257BB" w:rsidP="00AB45AA">
            <w:pPr>
              <w:ind w:left="0"/>
              <w:rPr>
                <w:color w:val="auto"/>
              </w:rPr>
            </w:pPr>
            <w:r w:rsidRPr="00F257BB">
              <w:rPr>
                <w:color w:val="auto"/>
              </w:rPr>
              <w:t>PR-004</w:t>
            </w:r>
          </w:p>
        </w:tc>
        <w:tc>
          <w:tcPr>
            <w:tcW w:w="6458" w:type="dxa"/>
          </w:tcPr>
          <w:p w14:paraId="50C30391" w14:textId="1F5E4296" w:rsidR="00600A20" w:rsidRPr="00600A20" w:rsidRDefault="00F257BB" w:rsidP="00AB45AA">
            <w:pPr>
              <w:ind w:left="0"/>
              <w:rPr>
                <w:color w:val="auto"/>
              </w:rPr>
            </w:pPr>
            <w:r w:rsidRPr="00F257BB">
              <w:rPr>
                <w:color w:val="auto"/>
              </w:rPr>
              <w:t>Reliability</w:t>
            </w:r>
          </w:p>
        </w:tc>
      </w:tr>
      <w:tr w:rsidR="00F257BB" w:rsidRPr="00EB256F" w14:paraId="22D4969A" w14:textId="77777777" w:rsidTr="00AB45AA">
        <w:tc>
          <w:tcPr>
            <w:tcW w:w="1478" w:type="dxa"/>
          </w:tcPr>
          <w:p w14:paraId="7F61E0EF" w14:textId="740E3D30" w:rsidR="00F257BB" w:rsidRPr="00600A20" w:rsidRDefault="00F257BB" w:rsidP="00F257BB">
            <w:pPr>
              <w:ind w:left="0"/>
              <w:rPr>
                <w:color w:val="auto"/>
              </w:rPr>
            </w:pPr>
            <w:r w:rsidRPr="001E11CD">
              <w:t>PR-004.1</w:t>
            </w:r>
          </w:p>
        </w:tc>
        <w:tc>
          <w:tcPr>
            <w:tcW w:w="6458" w:type="dxa"/>
          </w:tcPr>
          <w:p w14:paraId="68FF3D03" w14:textId="0A29BF38" w:rsidR="00F257BB" w:rsidRPr="00600A20" w:rsidRDefault="00F257BB" w:rsidP="00F257BB">
            <w:pPr>
              <w:ind w:left="0"/>
              <w:rPr>
                <w:color w:val="auto"/>
              </w:rPr>
            </w:pPr>
            <w:r w:rsidRPr="00AE1B21">
              <w:t>System uptime SHALL be ≥98% over 30-day period (excluding m</w:t>
            </w:r>
          </w:p>
        </w:tc>
      </w:tr>
      <w:tr w:rsidR="00F257BB" w:rsidRPr="00EB256F" w14:paraId="0695DDA1" w14:textId="77777777" w:rsidTr="00AB45AA">
        <w:tc>
          <w:tcPr>
            <w:tcW w:w="1478" w:type="dxa"/>
          </w:tcPr>
          <w:p w14:paraId="799811A7" w14:textId="614E6341" w:rsidR="00F257BB" w:rsidRPr="00600A20" w:rsidRDefault="00F257BB" w:rsidP="00F257BB">
            <w:pPr>
              <w:ind w:left="0"/>
              <w:rPr>
                <w:color w:val="auto"/>
              </w:rPr>
            </w:pPr>
            <w:r w:rsidRPr="001E11CD">
              <w:t>PR-004.2</w:t>
            </w:r>
          </w:p>
        </w:tc>
        <w:tc>
          <w:tcPr>
            <w:tcW w:w="6458" w:type="dxa"/>
          </w:tcPr>
          <w:p w14:paraId="59EA24E2" w14:textId="7E99739F" w:rsidR="00F257BB" w:rsidRPr="00600A20" w:rsidRDefault="00F257BB" w:rsidP="00F257BB">
            <w:pPr>
              <w:ind w:left="0"/>
              <w:rPr>
                <w:color w:val="auto"/>
              </w:rPr>
            </w:pPr>
            <w:r w:rsidRPr="00AE1B21">
              <w:t>Mean time between failures (MTBF) SHALL be ≥180 days</w:t>
            </w:r>
          </w:p>
        </w:tc>
      </w:tr>
      <w:tr w:rsidR="00F257BB" w:rsidRPr="00EB256F" w14:paraId="04E26D1E" w14:textId="77777777" w:rsidTr="00AB45AA">
        <w:tc>
          <w:tcPr>
            <w:tcW w:w="1478" w:type="dxa"/>
          </w:tcPr>
          <w:p w14:paraId="6C6B6F28" w14:textId="1742A888" w:rsidR="00F257BB" w:rsidRPr="00600A20" w:rsidRDefault="00F257BB" w:rsidP="00F257BB">
            <w:pPr>
              <w:ind w:left="0"/>
              <w:rPr>
                <w:color w:val="auto"/>
              </w:rPr>
            </w:pPr>
            <w:r w:rsidRPr="001E11CD">
              <w:t>PR-004.3</w:t>
            </w:r>
          </w:p>
        </w:tc>
        <w:tc>
          <w:tcPr>
            <w:tcW w:w="6458" w:type="dxa"/>
          </w:tcPr>
          <w:p w14:paraId="70945088" w14:textId="5FF5A860" w:rsidR="00F257BB" w:rsidRPr="00600A20" w:rsidRDefault="00F257BB" w:rsidP="00F257BB">
            <w:pPr>
              <w:ind w:left="0"/>
              <w:rPr>
                <w:color w:val="auto"/>
              </w:rPr>
            </w:pPr>
            <w:r w:rsidRPr="00AE1B21">
              <w:t>Sensor read error rate SHALL be &lt;1% under normal conditions</w:t>
            </w:r>
          </w:p>
        </w:tc>
      </w:tr>
    </w:tbl>
    <w:p w14:paraId="63160771" w14:textId="77777777" w:rsidR="00600A20" w:rsidRDefault="00600A20" w:rsidP="00600A20">
      <w:pPr>
        <w:pStyle w:val="Heading1"/>
        <w:spacing w:before="0"/>
        <w:ind w:left="567"/>
      </w:pPr>
    </w:p>
    <w:p w14:paraId="73AE5230" w14:textId="37A76C5F" w:rsidR="00600A20" w:rsidRDefault="00600A20" w:rsidP="00600A20">
      <w:pPr>
        <w:pStyle w:val="Heading1"/>
        <w:numPr>
          <w:ilvl w:val="1"/>
          <w:numId w:val="32"/>
        </w:numPr>
        <w:spacing w:before="0"/>
        <w:ind w:left="567" w:hanging="360"/>
      </w:pPr>
      <w:r>
        <w:t>eNVIRONMENTAL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78"/>
        <w:gridCol w:w="6458"/>
      </w:tblGrid>
      <w:tr w:rsidR="00F257BB" w:rsidRPr="00EB256F" w14:paraId="67E9B226" w14:textId="77777777" w:rsidTr="00AB45AA">
        <w:tc>
          <w:tcPr>
            <w:tcW w:w="1478" w:type="dxa"/>
          </w:tcPr>
          <w:p w14:paraId="3992C47C" w14:textId="77777777" w:rsidR="00F257BB" w:rsidRPr="00EB256F" w:rsidRDefault="00F257BB" w:rsidP="00AB45AA">
            <w:pPr>
              <w:ind w:left="0"/>
              <w:jc w:val="center"/>
              <w:rPr>
                <w:b/>
                <w:bCs/>
                <w:color w:val="auto"/>
                <w:u w:val="single"/>
              </w:rPr>
            </w:pPr>
            <w:proofErr w:type="spellStart"/>
            <w:r w:rsidRPr="00EB256F">
              <w:rPr>
                <w:b/>
                <w:bCs/>
                <w:color w:val="auto"/>
                <w:u w:val="single"/>
              </w:rPr>
              <w:t>Reqt</w:t>
            </w:r>
            <w:proofErr w:type="spellEnd"/>
            <w:r w:rsidRPr="00EB256F">
              <w:rPr>
                <w:b/>
                <w:bCs/>
                <w:color w:val="auto"/>
                <w:u w:val="single"/>
              </w:rPr>
              <w:t xml:space="preserve"> ID</w:t>
            </w:r>
          </w:p>
        </w:tc>
        <w:tc>
          <w:tcPr>
            <w:tcW w:w="6458" w:type="dxa"/>
          </w:tcPr>
          <w:p w14:paraId="4E888F2E" w14:textId="77777777" w:rsidR="00F257BB" w:rsidRPr="00EB256F" w:rsidRDefault="00F257BB" w:rsidP="00AB45AA">
            <w:pPr>
              <w:ind w:left="0"/>
              <w:jc w:val="center"/>
              <w:rPr>
                <w:b/>
                <w:bCs/>
                <w:color w:val="auto"/>
                <w:u w:val="single"/>
              </w:rPr>
            </w:pPr>
            <w:r w:rsidRPr="00EB256F">
              <w:rPr>
                <w:b/>
                <w:bCs/>
                <w:color w:val="auto"/>
                <w:u w:val="single"/>
              </w:rPr>
              <w:t>Statement</w:t>
            </w:r>
          </w:p>
        </w:tc>
      </w:tr>
      <w:tr w:rsidR="00F257BB" w:rsidRPr="00EB256F" w14:paraId="7E0D5CF9" w14:textId="77777777" w:rsidTr="00AB45AA">
        <w:tc>
          <w:tcPr>
            <w:tcW w:w="1478" w:type="dxa"/>
          </w:tcPr>
          <w:p w14:paraId="0B643EDD" w14:textId="0E994343" w:rsidR="00F257BB" w:rsidRPr="00600A20" w:rsidRDefault="00F257BB" w:rsidP="00AB45AA">
            <w:pPr>
              <w:ind w:left="0"/>
              <w:rPr>
                <w:color w:val="auto"/>
              </w:rPr>
            </w:pPr>
            <w:r w:rsidRPr="00F257BB">
              <w:rPr>
                <w:color w:val="auto"/>
              </w:rPr>
              <w:t>ER-001</w:t>
            </w:r>
          </w:p>
        </w:tc>
        <w:tc>
          <w:tcPr>
            <w:tcW w:w="6458" w:type="dxa"/>
          </w:tcPr>
          <w:p w14:paraId="1FCC5CB5" w14:textId="38039CB1" w:rsidR="00F257BB" w:rsidRPr="00600A20" w:rsidRDefault="00F257BB" w:rsidP="00AB45AA">
            <w:pPr>
              <w:tabs>
                <w:tab w:val="left" w:pos="1834"/>
              </w:tabs>
              <w:ind w:left="0"/>
              <w:rPr>
                <w:color w:val="auto"/>
              </w:rPr>
            </w:pPr>
            <w:r w:rsidRPr="00F257BB">
              <w:rPr>
                <w:color w:val="auto"/>
              </w:rPr>
              <w:t>Operating Environment</w:t>
            </w:r>
          </w:p>
        </w:tc>
      </w:tr>
      <w:tr w:rsidR="00F257BB" w:rsidRPr="00EB256F" w14:paraId="24D1D020" w14:textId="77777777" w:rsidTr="00AB45AA">
        <w:tc>
          <w:tcPr>
            <w:tcW w:w="1478" w:type="dxa"/>
          </w:tcPr>
          <w:p w14:paraId="61B4B8C3" w14:textId="27322304" w:rsidR="00F257BB" w:rsidRPr="00600A20" w:rsidRDefault="00F257BB" w:rsidP="00F257BB">
            <w:pPr>
              <w:ind w:left="0"/>
              <w:rPr>
                <w:color w:val="auto"/>
              </w:rPr>
            </w:pPr>
            <w:r w:rsidRPr="00BC7E65">
              <w:t>ER-001.1</w:t>
            </w:r>
          </w:p>
        </w:tc>
        <w:tc>
          <w:tcPr>
            <w:tcW w:w="6458" w:type="dxa"/>
          </w:tcPr>
          <w:p w14:paraId="6D20F7DD" w14:textId="1C0C4198" w:rsidR="00F257BB" w:rsidRPr="00600A20" w:rsidRDefault="00F257BB" w:rsidP="00F257BB">
            <w:pPr>
              <w:ind w:left="0"/>
              <w:rPr>
                <w:color w:val="auto"/>
              </w:rPr>
            </w:pPr>
            <w:r w:rsidRPr="009F7EC3">
              <w:t xml:space="preserve">Outdoor unit SHALL </w:t>
            </w:r>
            <w:proofErr w:type="gramStart"/>
            <w:r w:rsidRPr="009F7EC3">
              <w:t>operate</w:t>
            </w:r>
            <w:proofErr w:type="gramEnd"/>
            <w:r w:rsidRPr="009F7EC3">
              <w:t xml:space="preserve"> in temperature range -10°C to +50°C</w:t>
            </w:r>
          </w:p>
        </w:tc>
      </w:tr>
      <w:tr w:rsidR="00F257BB" w:rsidRPr="00EB256F" w14:paraId="5E80CD7A" w14:textId="77777777" w:rsidTr="00AB45AA">
        <w:tc>
          <w:tcPr>
            <w:tcW w:w="1478" w:type="dxa"/>
          </w:tcPr>
          <w:p w14:paraId="202A1266" w14:textId="49762A24" w:rsidR="00F257BB" w:rsidRPr="00600A20" w:rsidRDefault="00F257BB" w:rsidP="00F257BB">
            <w:pPr>
              <w:ind w:left="0"/>
              <w:rPr>
                <w:color w:val="auto"/>
              </w:rPr>
            </w:pPr>
            <w:r w:rsidRPr="00BC7E65">
              <w:t>ER-001.2</w:t>
            </w:r>
          </w:p>
        </w:tc>
        <w:tc>
          <w:tcPr>
            <w:tcW w:w="6458" w:type="dxa"/>
          </w:tcPr>
          <w:p w14:paraId="0910A46E" w14:textId="1D3D1A52" w:rsidR="00F257BB" w:rsidRPr="00600A20" w:rsidRDefault="00F257BB" w:rsidP="00F257BB">
            <w:pPr>
              <w:ind w:left="0"/>
              <w:rPr>
                <w:color w:val="auto"/>
              </w:rPr>
            </w:pPr>
            <w:r w:rsidRPr="009F7EC3">
              <w:t>Outdoor unit SHALL withstand relative humidity 0-100%</w:t>
            </w:r>
          </w:p>
        </w:tc>
      </w:tr>
      <w:tr w:rsidR="00F257BB" w:rsidRPr="00EB256F" w14:paraId="56A287F5" w14:textId="77777777" w:rsidTr="00AB45AA">
        <w:tc>
          <w:tcPr>
            <w:tcW w:w="1478" w:type="dxa"/>
          </w:tcPr>
          <w:p w14:paraId="0E57A008" w14:textId="553B912D" w:rsidR="00F257BB" w:rsidRPr="00600A20" w:rsidRDefault="00F257BB" w:rsidP="00F257BB">
            <w:pPr>
              <w:ind w:left="0"/>
              <w:rPr>
                <w:color w:val="auto"/>
              </w:rPr>
            </w:pPr>
            <w:r w:rsidRPr="00BC7E65">
              <w:t>ER-001.3</w:t>
            </w:r>
          </w:p>
        </w:tc>
        <w:tc>
          <w:tcPr>
            <w:tcW w:w="6458" w:type="dxa"/>
          </w:tcPr>
          <w:p w14:paraId="52A31D29" w14:textId="4C2774CF" w:rsidR="00F257BB" w:rsidRPr="00600A20" w:rsidRDefault="00F257BB" w:rsidP="00F257BB">
            <w:pPr>
              <w:ind w:left="0"/>
              <w:rPr>
                <w:color w:val="auto"/>
              </w:rPr>
            </w:pPr>
            <w:r w:rsidRPr="009F7EC3">
              <w:t xml:space="preserve">Enclosure SHALL </w:t>
            </w:r>
            <w:proofErr w:type="gramStart"/>
            <w:r w:rsidRPr="009F7EC3">
              <w:t>provide</w:t>
            </w:r>
            <w:proofErr w:type="gramEnd"/>
            <w:r w:rsidRPr="009F7EC3">
              <w:t xml:space="preserve"> minimum IP65 ingress protection</w:t>
            </w:r>
          </w:p>
        </w:tc>
      </w:tr>
      <w:tr w:rsidR="00F257BB" w:rsidRPr="00EB256F" w14:paraId="3B3DB2E2" w14:textId="77777777" w:rsidTr="00AB45AA">
        <w:tc>
          <w:tcPr>
            <w:tcW w:w="1478" w:type="dxa"/>
          </w:tcPr>
          <w:p w14:paraId="3446A895" w14:textId="693D4CFA" w:rsidR="00F257BB" w:rsidRPr="00600A20" w:rsidRDefault="00F257BB" w:rsidP="00F257BB">
            <w:pPr>
              <w:ind w:left="0"/>
              <w:rPr>
                <w:color w:val="auto"/>
              </w:rPr>
            </w:pPr>
            <w:r w:rsidRPr="00BC7E65">
              <w:lastRenderedPageBreak/>
              <w:t>ER-001.4</w:t>
            </w:r>
          </w:p>
        </w:tc>
        <w:tc>
          <w:tcPr>
            <w:tcW w:w="6458" w:type="dxa"/>
          </w:tcPr>
          <w:p w14:paraId="15BE2928" w14:textId="20B90BCF" w:rsidR="00F257BB" w:rsidRPr="00600A20" w:rsidRDefault="00F257BB" w:rsidP="00F257BB">
            <w:pPr>
              <w:ind w:left="0"/>
              <w:rPr>
                <w:color w:val="auto"/>
              </w:rPr>
            </w:pPr>
            <w:r w:rsidRPr="009F7EC3">
              <w:t>System SHALL withstand wind speeds up to 60 mph (96 km/h)</w:t>
            </w:r>
          </w:p>
        </w:tc>
      </w:tr>
      <w:tr w:rsidR="00F257BB" w:rsidRPr="00EB256F" w14:paraId="75E54A11" w14:textId="77777777" w:rsidTr="00AB45AA">
        <w:tc>
          <w:tcPr>
            <w:tcW w:w="1478" w:type="dxa"/>
          </w:tcPr>
          <w:p w14:paraId="4904494A" w14:textId="6FBF06A8" w:rsidR="00F257BB" w:rsidRPr="00600A20" w:rsidRDefault="00F257BB" w:rsidP="00F257BB">
            <w:pPr>
              <w:ind w:left="0"/>
              <w:rPr>
                <w:color w:val="auto"/>
              </w:rPr>
            </w:pPr>
            <w:r w:rsidRPr="00BC7E65">
              <w:t>ER-001.5</w:t>
            </w:r>
          </w:p>
        </w:tc>
        <w:tc>
          <w:tcPr>
            <w:tcW w:w="6458" w:type="dxa"/>
          </w:tcPr>
          <w:p w14:paraId="447C76C5" w14:textId="7606B92C" w:rsidR="00F257BB" w:rsidRPr="00600A20" w:rsidRDefault="00F257BB" w:rsidP="00F257BB">
            <w:pPr>
              <w:ind w:left="0"/>
              <w:rPr>
                <w:color w:val="auto"/>
              </w:rPr>
            </w:pPr>
            <w:r w:rsidRPr="009F7EC3">
              <w:t xml:space="preserve">System SHALL </w:t>
            </w:r>
            <w:proofErr w:type="gramStart"/>
            <w:r w:rsidRPr="009F7EC3">
              <w:t>operate</w:t>
            </w:r>
            <w:proofErr w:type="gramEnd"/>
            <w:r w:rsidRPr="009F7EC3">
              <w:t xml:space="preserve"> in direct sunlight and rain simultaneously</w:t>
            </w:r>
          </w:p>
        </w:tc>
      </w:tr>
      <w:tr w:rsidR="00F257BB" w:rsidRPr="00EB256F" w14:paraId="65BC80D8" w14:textId="77777777" w:rsidTr="00AB45AA">
        <w:tc>
          <w:tcPr>
            <w:tcW w:w="1478" w:type="dxa"/>
          </w:tcPr>
          <w:p w14:paraId="78575A98" w14:textId="5BC76591" w:rsidR="00F257BB" w:rsidRPr="00600A20" w:rsidRDefault="00F257BB" w:rsidP="00F257BB">
            <w:pPr>
              <w:ind w:left="0"/>
              <w:rPr>
                <w:color w:val="auto"/>
              </w:rPr>
            </w:pPr>
            <w:r w:rsidRPr="00F257BB">
              <w:rPr>
                <w:color w:val="auto"/>
              </w:rPr>
              <w:t>ER-002:</w:t>
            </w:r>
          </w:p>
        </w:tc>
        <w:tc>
          <w:tcPr>
            <w:tcW w:w="6458" w:type="dxa"/>
          </w:tcPr>
          <w:p w14:paraId="4A3B7320" w14:textId="7AFAB6EE" w:rsidR="00F257BB" w:rsidRPr="00600A20" w:rsidRDefault="00F257BB" w:rsidP="00F257BB">
            <w:pPr>
              <w:ind w:left="0"/>
              <w:rPr>
                <w:color w:val="auto"/>
              </w:rPr>
            </w:pPr>
            <w:r w:rsidRPr="00F257BB">
              <w:rPr>
                <w:color w:val="auto"/>
              </w:rPr>
              <w:t>Mounting</w:t>
            </w:r>
          </w:p>
        </w:tc>
      </w:tr>
      <w:tr w:rsidR="00F257BB" w:rsidRPr="00EB256F" w14:paraId="02C28915" w14:textId="77777777" w:rsidTr="00AB45AA">
        <w:tc>
          <w:tcPr>
            <w:tcW w:w="1478" w:type="dxa"/>
          </w:tcPr>
          <w:p w14:paraId="0BA7BFBB" w14:textId="5FFDAAB3" w:rsidR="00F257BB" w:rsidRPr="00600A20" w:rsidRDefault="00F257BB" w:rsidP="00F257BB">
            <w:pPr>
              <w:ind w:left="0"/>
              <w:rPr>
                <w:color w:val="auto"/>
              </w:rPr>
            </w:pPr>
            <w:r w:rsidRPr="00BC7E65">
              <w:t>ER-002.1</w:t>
            </w:r>
          </w:p>
        </w:tc>
        <w:tc>
          <w:tcPr>
            <w:tcW w:w="6458" w:type="dxa"/>
          </w:tcPr>
          <w:p w14:paraId="3D731391" w14:textId="7F48C2AA" w:rsidR="00F257BB" w:rsidRPr="00600A20" w:rsidRDefault="00F257BB" w:rsidP="00F257BB">
            <w:pPr>
              <w:ind w:left="0"/>
              <w:rPr>
                <w:color w:val="auto"/>
              </w:rPr>
            </w:pPr>
            <w:r w:rsidRPr="009F7EC3">
              <w:t>Total outdoor unit weight SHALL NOT exceed 1kg</w:t>
            </w:r>
          </w:p>
        </w:tc>
      </w:tr>
      <w:tr w:rsidR="00F257BB" w:rsidRPr="00EB256F" w14:paraId="273990F5" w14:textId="77777777" w:rsidTr="00AB45AA">
        <w:tc>
          <w:tcPr>
            <w:tcW w:w="1478" w:type="dxa"/>
          </w:tcPr>
          <w:p w14:paraId="7C119137" w14:textId="218A7922" w:rsidR="00F257BB" w:rsidRPr="00600A20" w:rsidRDefault="00F257BB" w:rsidP="00F257BB">
            <w:pPr>
              <w:ind w:left="0"/>
              <w:rPr>
                <w:color w:val="auto"/>
              </w:rPr>
            </w:pPr>
            <w:r w:rsidRPr="00BC7E65">
              <w:t>ER-002.2</w:t>
            </w:r>
          </w:p>
        </w:tc>
        <w:tc>
          <w:tcPr>
            <w:tcW w:w="6458" w:type="dxa"/>
          </w:tcPr>
          <w:p w14:paraId="48FCD9BA" w14:textId="2560FDDA" w:rsidR="00F257BB" w:rsidRPr="00600A20" w:rsidRDefault="00F257BB" w:rsidP="00F257BB">
            <w:pPr>
              <w:ind w:left="0"/>
              <w:rPr>
                <w:color w:val="auto"/>
              </w:rPr>
            </w:pPr>
            <w:r w:rsidRPr="009F7EC3">
              <w:t>Mounting system SHALL support installation on poles, walls, or roofs</w:t>
            </w:r>
          </w:p>
        </w:tc>
      </w:tr>
      <w:tr w:rsidR="00F257BB" w:rsidRPr="00EB256F" w14:paraId="4E3CB28B" w14:textId="77777777" w:rsidTr="00AB45AA">
        <w:tc>
          <w:tcPr>
            <w:tcW w:w="1478" w:type="dxa"/>
          </w:tcPr>
          <w:p w14:paraId="667ADF6B" w14:textId="5855DA9A" w:rsidR="00F257BB" w:rsidRPr="00600A20" w:rsidRDefault="00F257BB" w:rsidP="00F257BB">
            <w:pPr>
              <w:ind w:left="0"/>
              <w:rPr>
                <w:color w:val="auto"/>
              </w:rPr>
            </w:pPr>
            <w:r w:rsidRPr="00BC7E65">
              <w:t>ER-002.3</w:t>
            </w:r>
          </w:p>
        </w:tc>
        <w:tc>
          <w:tcPr>
            <w:tcW w:w="6458" w:type="dxa"/>
          </w:tcPr>
          <w:p w14:paraId="12D9F29A" w14:textId="14F7650C" w:rsidR="00F257BB" w:rsidRPr="00600A20" w:rsidRDefault="00F257BB" w:rsidP="00F257BB">
            <w:pPr>
              <w:tabs>
                <w:tab w:val="left" w:pos="992"/>
              </w:tabs>
              <w:ind w:left="0"/>
              <w:rPr>
                <w:color w:val="auto"/>
              </w:rPr>
            </w:pPr>
            <w:r w:rsidRPr="009F7EC3">
              <w:t>Installation SHALL NOT require specialized tools beyond standard screwdrivers</w:t>
            </w:r>
          </w:p>
        </w:tc>
      </w:tr>
    </w:tbl>
    <w:p w14:paraId="0C84B45B" w14:textId="77777777" w:rsidR="00F257BB" w:rsidRDefault="00F257BB" w:rsidP="00F257BB">
      <w:pPr>
        <w:pStyle w:val="Heading1"/>
        <w:spacing w:before="0"/>
        <w:ind w:left="567"/>
      </w:pPr>
    </w:p>
    <w:p w14:paraId="496087D5" w14:textId="0E55CC21" w:rsidR="00600A20" w:rsidRDefault="00600A20" w:rsidP="00600A20">
      <w:pPr>
        <w:pStyle w:val="Heading1"/>
        <w:numPr>
          <w:ilvl w:val="1"/>
          <w:numId w:val="32"/>
        </w:numPr>
        <w:spacing w:before="0"/>
        <w:ind w:left="567" w:hanging="360"/>
      </w:pPr>
      <w:r>
        <w:t>iNTERFACE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78"/>
        <w:gridCol w:w="6458"/>
      </w:tblGrid>
      <w:tr w:rsidR="00F257BB" w:rsidRPr="00EB256F" w14:paraId="796C7A97" w14:textId="77777777" w:rsidTr="00AB45AA">
        <w:tc>
          <w:tcPr>
            <w:tcW w:w="1478" w:type="dxa"/>
          </w:tcPr>
          <w:p w14:paraId="0F24CC12" w14:textId="77777777" w:rsidR="00F257BB" w:rsidRPr="00EB256F" w:rsidRDefault="00F257BB" w:rsidP="00AB45AA">
            <w:pPr>
              <w:ind w:left="0"/>
              <w:jc w:val="center"/>
              <w:rPr>
                <w:b/>
                <w:bCs/>
                <w:color w:val="auto"/>
                <w:u w:val="single"/>
              </w:rPr>
            </w:pPr>
            <w:proofErr w:type="spellStart"/>
            <w:r w:rsidRPr="00EB256F">
              <w:rPr>
                <w:b/>
                <w:bCs/>
                <w:color w:val="auto"/>
                <w:u w:val="single"/>
              </w:rPr>
              <w:t>Reqt</w:t>
            </w:r>
            <w:proofErr w:type="spellEnd"/>
            <w:r w:rsidRPr="00EB256F">
              <w:rPr>
                <w:b/>
                <w:bCs/>
                <w:color w:val="auto"/>
                <w:u w:val="single"/>
              </w:rPr>
              <w:t xml:space="preserve"> ID</w:t>
            </w:r>
          </w:p>
        </w:tc>
        <w:tc>
          <w:tcPr>
            <w:tcW w:w="6458" w:type="dxa"/>
          </w:tcPr>
          <w:p w14:paraId="11B57594" w14:textId="77777777" w:rsidR="00F257BB" w:rsidRPr="00EB256F" w:rsidRDefault="00F257BB" w:rsidP="00AB45AA">
            <w:pPr>
              <w:ind w:left="0"/>
              <w:jc w:val="center"/>
              <w:rPr>
                <w:b/>
                <w:bCs/>
                <w:color w:val="auto"/>
                <w:u w:val="single"/>
              </w:rPr>
            </w:pPr>
            <w:r w:rsidRPr="00EB256F">
              <w:rPr>
                <w:b/>
                <w:bCs/>
                <w:color w:val="auto"/>
                <w:u w:val="single"/>
              </w:rPr>
              <w:t>Statement</w:t>
            </w:r>
          </w:p>
        </w:tc>
      </w:tr>
      <w:tr w:rsidR="00F257BB" w:rsidRPr="00EB256F" w14:paraId="730A4894" w14:textId="77777777" w:rsidTr="00AB45AA">
        <w:tc>
          <w:tcPr>
            <w:tcW w:w="1478" w:type="dxa"/>
          </w:tcPr>
          <w:p w14:paraId="51A7EC2A" w14:textId="16496F1A" w:rsidR="00F257BB" w:rsidRPr="00600A20" w:rsidRDefault="00F257BB" w:rsidP="00F257BB">
            <w:pPr>
              <w:ind w:left="0"/>
              <w:rPr>
                <w:color w:val="auto"/>
              </w:rPr>
            </w:pPr>
            <w:r w:rsidRPr="00F257BB">
              <w:rPr>
                <w:color w:val="auto"/>
              </w:rPr>
              <w:t xml:space="preserve">IR-001  </w:t>
            </w:r>
          </w:p>
        </w:tc>
        <w:tc>
          <w:tcPr>
            <w:tcW w:w="6458" w:type="dxa"/>
          </w:tcPr>
          <w:p w14:paraId="321BE418" w14:textId="2BFA8016" w:rsidR="00F257BB" w:rsidRPr="00600A20" w:rsidRDefault="00F257BB" w:rsidP="00F257BB">
            <w:pPr>
              <w:tabs>
                <w:tab w:val="left" w:pos="1834"/>
              </w:tabs>
              <w:ind w:left="0"/>
              <w:rPr>
                <w:color w:val="auto"/>
              </w:rPr>
            </w:pPr>
            <w:r w:rsidRPr="00F257BB">
              <w:rPr>
                <w:color w:val="auto"/>
              </w:rPr>
              <w:t>Sensor Interfaces</w:t>
            </w:r>
          </w:p>
        </w:tc>
      </w:tr>
      <w:tr w:rsidR="00F257BB" w:rsidRPr="00EB256F" w14:paraId="516CA9D0" w14:textId="77777777" w:rsidTr="00AB45AA">
        <w:tc>
          <w:tcPr>
            <w:tcW w:w="1478" w:type="dxa"/>
          </w:tcPr>
          <w:p w14:paraId="6C8F4A20" w14:textId="1A37FE22" w:rsidR="00F257BB" w:rsidRPr="00600A20" w:rsidRDefault="00F257BB" w:rsidP="00F257BB">
            <w:pPr>
              <w:ind w:left="0"/>
              <w:rPr>
                <w:color w:val="auto"/>
              </w:rPr>
            </w:pPr>
            <w:r w:rsidRPr="006B0EB0">
              <w:t>IR-001.1</w:t>
            </w:r>
          </w:p>
        </w:tc>
        <w:tc>
          <w:tcPr>
            <w:tcW w:w="6458" w:type="dxa"/>
          </w:tcPr>
          <w:p w14:paraId="501BB146" w14:textId="44108FA7" w:rsidR="00F257BB" w:rsidRPr="00600A20" w:rsidRDefault="00F257BB" w:rsidP="00F257BB">
            <w:pPr>
              <w:ind w:left="0"/>
              <w:rPr>
                <w:color w:val="auto"/>
              </w:rPr>
            </w:pPr>
            <w:r w:rsidRPr="003E17EA">
              <w:t>TSL2591 SHALL connect via I2C at 400kHz</w:t>
            </w:r>
          </w:p>
        </w:tc>
      </w:tr>
      <w:tr w:rsidR="00F257BB" w:rsidRPr="00EB256F" w14:paraId="629087F3" w14:textId="77777777" w:rsidTr="00AB45AA">
        <w:tc>
          <w:tcPr>
            <w:tcW w:w="1478" w:type="dxa"/>
          </w:tcPr>
          <w:p w14:paraId="50BB732B" w14:textId="711D0EFA" w:rsidR="00F257BB" w:rsidRPr="00600A20" w:rsidRDefault="00F257BB" w:rsidP="00F257BB">
            <w:pPr>
              <w:ind w:left="0"/>
              <w:rPr>
                <w:color w:val="auto"/>
              </w:rPr>
            </w:pPr>
            <w:r w:rsidRPr="006B0EB0">
              <w:t>IR-001.2</w:t>
            </w:r>
          </w:p>
        </w:tc>
        <w:tc>
          <w:tcPr>
            <w:tcW w:w="6458" w:type="dxa"/>
          </w:tcPr>
          <w:p w14:paraId="423E13F5" w14:textId="4A63D455" w:rsidR="00F257BB" w:rsidRPr="00600A20" w:rsidRDefault="00F257BB" w:rsidP="00F257BB">
            <w:pPr>
              <w:ind w:left="0"/>
              <w:rPr>
                <w:color w:val="auto"/>
              </w:rPr>
            </w:pPr>
            <w:r w:rsidRPr="003E17EA">
              <w:t>BME280 SHALL connect via I2C at 400kHz</w:t>
            </w:r>
          </w:p>
        </w:tc>
      </w:tr>
      <w:tr w:rsidR="00F257BB" w:rsidRPr="00EB256F" w14:paraId="4CBFAE6A" w14:textId="77777777" w:rsidTr="00AB45AA">
        <w:tc>
          <w:tcPr>
            <w:tcW w:w="1478" w:type="dxa"/>
          </w:tcPr>
          <w:p w14:paraId="5DBC6F56" w14:textId="02D4889B" w:rsidR="00F257BB" w:rsidRPr="00600A20" w:rsidRDefault="00F257BB" w:rsidP="00F257BB">
            <w:pPr>
              <w:ind w:left="0"/>
              <w:rPr>
                <w:color w:val="auto"/>
              </w:rPr>
            </w:pPr>
            <w:r w:rsidRPr="006B0EB0">
              <w:t>IR-001.3</w:t>
            </w:r>
          </w:p>
        </w:tc>
        <w:tc>
          <w:tcPr>
            <w:tcW w:w="6458" w:type="dxa"/>
          </w:tcPr>
          <w:p w14:paraId="21080BF6" w14:textId="72D59279" w:rsidR="00F257BB" w:rsidRPr="00600A20" w:rsidRDefault="00F257BB" w:rsidP="00F257BB">
            <w:pPr>
              <w:ind w:left="0"/>
              <w:rPr>
                <w:color w:val="auto"/>
              </w:rPr>
            </w:pPr>
            <w:r w:rsidRPr="003E17EA">
              <w:t>Camera SHALL connect via dedicated ESP32-CAM interface</w:t>
            </w:r>
          </w:p>
        </w:tc>
      </w:tr>
      <w:tr w:rsidR="00F257BB" w:rsidRPr="00EB256F" w14:paraId="6EF39D9F" w14:textId="77777777" w:rsidTr="00AB45AA">
        <w:tc>
          <w:tcPr>
            <w:tcW w:w="1478" w:type="dxa"/>
          </w:tcPr>
          <w:p w14:paraId="7092EE5F" w14:textId="2E89587C" w:rsidR="00F257BB" w:rsidRPr="00600A20" w:rsidRDefault="00F257BB" w:rsidP="00F257BB">
            <w:pPr>
              <w:ind w:left="0"/>
              <w:rPr>
                <w:color w:val="auto"/>
              </w:rPr>
            </w:pPr>
            <w:r w:rsidRPr="006B0EB0">
              <w:t>IR-001.4</w:t>
            </w:r>
          </w:p>
        </w:tc>
        <w:tc>
          <w:tcPr>
            <w:tcW w:w="6458" w:type="dxa"/>
          </w:tcPr>
          <w:p w14:paraId="4FCFB8DC" w14:textId="066124BF" w:rsidR="00F257BB" w:rsidRPr="00600A20" w:rsidRDefault="00F257BB" w:rsidP="00F257BB">
            <w:pPr>
              <w:ind w:left="0"/>
              <w:rPr>
                <w:color w:val="auto"/>
              </w:rPr>
            </w:pPr>
            <w:r w:rsidRPr="003E17EA">
              <w:t>All I2C devices SHALL use unique addresses (no conflicts)</w:t>
            </w:r>
          </w:p>
        </w:tc>
      </w:tr>
      <w:tr w:rsidR="00F257BB" w:rsidRPr="00EB256F" w14:paraId="56FE238F" w14:textId="77777777" w:rsidTr="00AB45AA">
        <w:tc>
          <w:tcPr>
            <w:tcW w:w="1478" w:type="dxa"/>
          </w:tcPr>
          <w:p w14:paraId="12F2C477" w14:textId="66144D09" w:rsidR="00F257BB" w:rsidRPr="00600A20" w:rsidRDefault="00F257BB" w:rsidP="00F257BB">
            <w:pPr>
              <w:ind w:left="0"/>
              <w:rPr>
                <w:color w:val="auto"/>
              </w:rPr>
            </w:pPr>
            <w:r w:rsidRPr="00F257BB">
              <w:rPr>
                <w:color w:val="auto"/>
              </w:rPr>
              <w:t xml:space="preserve">IR-002: </w:t>
            </w:r>
          </w:p>
        </w:tc>
        <w:tc>
          <w:tcPr>
            <w:tcW w:w="6458" w:type="dxa"/>
          </w:tcPr>
          <w:p w14:paraId="0667CBB2" w14:textId="57CB5F5E" w:rsidR="00F257BB" w:rsidRPr="00600A20" w:rsidRDefault="00F257BB" w:rsidP="00F257BB">
            <w:pPr>
              <w:ind w:left="0"/>
              <w:rPr>
                <w:color w:val="auto"/>
              </w:rPr>
            </w:pPr>
            <w:r w:rsidRPr="00F257BB">
              <w:rPr>
                <w:color w:val="auto"/>
              </w:rPr>
              <w:t>Communication Interfaces</w:t>
            </w:r>
          </w:p>
        </w:tc>
      </w:tr>
      <w:tr w:rsidR="00F257BB" w:rsidRPr="00EB256F" w14:paraId="2EBA7345" w14:textId="77777777" w:rsidTr="00AB45AA">
        <w:tc>
          <w:tcPr>
            <w:tcW w:w="1478" w:type="dxa"/>
          </w:tcPr>
          <w:p w14:paraId="6EA7121E" w14:textId="33DC47C2" w:rsidR="00F257BB" w:rsidRPr="00600A20" w:rsidRDefault="00F257BB" w:rsidP="00F257BB">
            <w:pPr>
              <w:ind w:left="0"/>
              <w:rPr>
                <w:color w:val="auto"/>
              </w:rPr>
            </w:pPr>
            <w:r w:rsidRPr="006B0EB0">
              <w:t>IR-002.1</w:t>
            </w:r>
          </w:p>
        </w:tc>
        <w:tc>
          <w:tcPr>
            <w:tcW w:w="6458" w:type="dxa"/>
          </w:tcPr>
          <w:p w14:paraId="1A6EFBB1" w14:textId="30168AE4" w:rsidR="00F257BB" w:rsidRPr="00600A20" w:rsidRDefault="00F257BB" w:rsidP="00F257BB">
            <w:pPr>
              <w:ind w:left="0"/>
              <w:rPr>
                <w:color w:val="auto"/>
              </w:rPr>
            </w:pPr>
            <w:r w:rsidRPr="003E17EA">
              <w:t xml:space="preserve">ESP32 SHALL connect to </w:t>
            </w:r>
            <w:proofErr w:type="spellStart"/>
            <w:r w:rsidRPr="003E17EA">
              <w:t>WiFi</w:t>
            </w:r>
            <w:proofErr w:type="spellEnd"/>
            <w:r w:rsidRPr="003E17EA">
              <w:t xml:space="preserve"> 802.11 b/g/n (2.4GHz)</w:t>
            </w:r>
          </w:p>
        </w:tc>
      </w:tr>
      <w:tr w:rsidR="00F257BB" w:rsidRPr="00EB256F" w14:paraId="5F6D9BDF" w14:textId="77777777" w:rsidTr="00AB45AA">
        <w:tc>
          <w:tcPr>
            <w:tcW w:w="1478" w:type="dxa"/>
          </w:tcPr>
          <w:p w14:paraId="41E4D9DC" w14:textId="24B9B020" w:rsidR="00F257BB" w:rsidRPr="00600A20" w:rsidRDefault="00F257BB" w:rsidP="00F257BB">
            <w:pPr>
              <w:ind w:left="0"/>
              <w:rPr>
                <w:color w:val="auto"/>
              </w:rPr>
            </w:pPr>
            <w:r w:rsidRPr="006B0EB0">
              <w:t>IR-002.2</w:t>
            </w:r>
          </w:p>
        </w:tc>
        <w:tc>
          <w:tcPr>
            <w:tcW w:w="6458" w:type="dxa"/>
          </w:tcPr>
          <w:p w14:paraId="0386A4D1" w14:textId="6BDB1C53" w:rsidR="00F257BB" w:rsidRPr="00600A20" w:rsidRDefault="00F257BB" w:rsidP="00F257BB">
            <w:pPr>
              <w:ind w:left="0"/>
              <w:rPr>
                <w:color w:val="auto"/>
              </w:rPr>
            </w:pPr>
            <w:r w:rsidRPr="003E17EA">
              <w:t>MQTT communication SHALL use protocol version 3.1.1</w:t>
            </w:r>
          </w:p>
        </w:tc>
      </w:tr>
      <w:tr w:rsidR="00F257BB" w:rsidRPr="00EB256F" w14:paraId="03E5094F" w14:textId="77777777" w:rsidTr="00AB45AA">
        <w:tc>
          <w:tcPr>
            <w:tcW w:w="1478" w:type="dxa"/>
          </w:tcPr>
          <w:p w14:paraId="0B01B1D3" w14:textId="02A67C84" w:rsidR="00F257BB" w:rsidRPr="00600A20" w:rsidRDefault="00F257BB" w:rsidP="00F257BB">
            <w:pPr>
              <w:ind w:left="0"/>
              <w:rPr>
                <w:color w:val="auto"/>
              </w:rPr>
            </w:pPr>
            <w:r w:rsidRPr="006B0EB0">
              <w:t>IR-002.3</w:t>
            </w:r>
          </w:p>
        </w:tc>
        <w:tc>
          <w:tcPr>
            <w:tcW w:w="6458" w:type="dxa"/>
          </w:tcPr>
          <w:p w14:paraId="5B0FB023" w14:textId="4FDA91A4" w:rsidR="00F257BB" w:rsidRPr="00600A20" w:rsidRDefault="00F257BB" w:rsidP="00F257BB">
            <w:pPr>
              <w:ind w:left="0"/>
              <w:rPr>
                <w:color w:val="auto"/>
              </w:rPr>
            </w:pPr>
            <w:r w:rsidRPr="003E17EA">
              <w:t>API SHALL use HTTPS with TLS 1.2 minimum</w:t>
            </w:r>
          </w:p>
        </w:tc>
      </w:tr>
      <w:tr w:rsidR="00F257BB" w:rsidRPr="00EB256F" w14:paraId="2E5A7867" w14:textId="77777777" w:rsidTr="00AB45AA">
        <w:tc>
          <w:tcPr>
            <w:tcW w:w="1478" w:type="dxa"/>
          </w:tcPr>
          <w:p w14:paraId="04A2BFF8" w14:textId="480392F8" w:rsidR="00F257BB" w:rsidRPr="00600A20" w:rsidRDefault="00F257BB" w:rsidP="00F257BB">
            <w:pPr>
              <w:ind w:left="0"/>
              <w:rPr>
                <w:color w:val="auto"/>
              </w:rPr>
            </w:pPr>
            <w:r w:rsidRPr="006B0EB0">
              <w:t>IR-002.4</w:t>
            </w:r>
          </w:p>
        </w:tc>
        <w:tc>
          <w:tcPr>
            <w:tcW w:w="6458" w:type="dxa"/>
          </w:tcPr>
          <w:p w14:paraId="72AB3D45" w14:textId="0F12133A" w:rsidR="00F257BB" w:rsidRPr="00600A20" w:rsidRDefault="00F257BB" w:rsidP="00F257BB">
            <w:pPr>
              <w:tabs>
                <w:tab w:val="left" w:pos="992"/>
              </w:tabs>
              <w:ind w:left="0"/>
              <w:rPr>
                <w:color w:val="auto"/>
              </w:rPr>
            </w:pPr>
            <w:r w:rsidRPr="003E17EA">
              <w:t>WebSocket connections SHALL use WSS (secure)</w:t>
            </w:r>
          </w:p>
        </w:tc>
      </w:tr>
      <w:tr w:rsidR="00F257BB" w:rsidRPr="00EB256F" w14:paraId="79896A80" w14:textId="77777777" w:rsidTr="00AB45AA">
        <w:tc>
          <w:tcPr>
            <w:tcW w:w="1478" w:type="dxa"/>
          </w:tcPr>
          <w:p w14:paraId="23FB9C0B" w14:textId="4C2A04B8" w:rsidR="00F257BB" w:rsidRPr="00F257BB" w:rsidRDefault="00F257BB" w:rsidP="00F257BB">
            <w:pPr>
              <w:ind w:left="0"/>
              <w:rPr>
                <w:color w:val="auto"/>
              </w:rPr>
            </w:pPr>
            <w:r w:rsidRPr="00F257BB">
              <w:rPr>
                <w:color w:val="auto"/>
              </w:rPr>
              <w:t xml:space="preserve">IR-003  </w:t>
            </w:r>
          </w:p>
        </w:tc>
        <w:tc>
          <w:tcPr>
            <w:tcW w:w="6458" w:type="dxa"/>
          </w:tcPr>
          <w:p w14:paraId="069E149C" w14:textId="437858F5" w:rsidR="00F257BB" w:rsidRPr="00F257BB" w:rsidRDefault="00F257BB" w:rsidP="00F257BB">
            <w:pPr>
              <w:tabs>
                <w:tab w:val="left" w:pos="992"/>
              </w:tabs>
              <w:ind w:left="0"/>
              <w:rPr>
                <w:color w:val="auto"/>
              </w:rPr>
            </w:pPr>
            <w:r w:rsidRPr="00F257BB">
              <w:rPr>
                <w:color w:val="auto"/>
              </w:rPr>
              <w:t>Power Interfaces</w:t>
            </w:r>
          </w:p>
        </w:tc>
      </w:tr>
      <w:tr w:rsidR="00F257BB" w:rsidRPr="00EB256F" w14:paraId="1B3CD078" w14:textId="77777777" w:rsidTr="00AB45AA">
        <w:tc>
          <w:tcPr>
            <w:tcW w:w="1478" w:type="dxa"/>
          </w:tcPr>
          <w:p w14:paraId="1A1745E5" w14:textId="0303E269" w:rsidR="00F257BB" w:rsidRPr="00BC7E65" w:rsidRDefault="00F257BB" w:rsidP="00F257BB">
            <w:pPr>
              <w:ind w:left="0"/>
            </w:pPr>
            <w:r w:rsidRPr="006B0EB0">
              <w:t>IR-003.1</w:t>
            </w:r>
          </w:p>
        </w:tc>
        <w:tc>
          <w:tcPr>
            <w:tcW w:w="6458" w:type="dxa"/>
          </w:tcPr>
          <w:p w14:paraId="09E11705" w14:textId="7AF99461" w:rsidR="00F257BB" w:rsidRPr="009F7EC3" w:rsidRDefault="00F257BB" w:rsidP="00F257BB">
            <w:pPr>
              <w:tabs>
                <w:tab w:val="left" w:pos="992"/>
              </w:tabs>
              <w:ind w:left="0"/>
            </w:pPr>
            <w:r w:rsidRPr="003E17EA">
              <w:t>Solar panel output SHALL be 6V ±10%, minimum 5W</w:t>
            </w:r>
          </w:p>
        </w:tc>
      </w:tr>
      <w:tr w:rsidR="00F257BB" w:rsidRPr="00EB256F" w14:paraId="31B87899" w14:textId="77777777" w:rsidTr="00AB45AA">
        <w:tc>
          <w:tcPr>
            <w:tcW w:w="1478" w:type="dxa"/>
          </w:tcPr>
          <w:p w14:paraId="4AFDF0F2" w14:textId="47118845" w:rsidR="00F257BB" w:rsidRPr="00BC7E65" w:rsidRDefault="00F257BB" w:rsidP="00F257BB">
            <w:pPr>
              <w:ind w:left="0"/>
            </w:pPr>
            <w:r w:rsidRPr="006B0EB0">
              <w:t>IR-003.2</w:t>
            </w:r>
          </w:p>
        </w:tc>
        <w:tc>
          <w:tcPr>
            <w:tcW w:w="6458" w:type="dxa"/>
          </w:tcPr>
          <w:p w14:paraId="0B114CB5" w14:textId="53BE4439" w:rsidR="00F257BB" w:rsidRPr="009F7EC3" w:rsidRDefault="00F257BB" w:rsidP="00F257BB">
            <w:pPr>
              <w:tabs>
                <w:tab w:val="left" w:pos="992"/>
              </w:tabs>
              <w:ind w:left="0"/>
            </w:pPr>
            <w:r w:rsidRPr="003E17EA">
              <w:t>Battery voltage SHALL be 7.4V nominal (2S Li-ion configuration)</w:t>
            </w:r>
          </w:p>
        </w:tc>
      </w:tr>
      <w:tr w:rsidR="00F257BB" w:rsidRPr="00EB256F" w14:paraId="45D2EDEE" w14:textId="77777777" w:rsidTr="00AB45AA">
        <w:tc>
          <w:tcPr>
            <w:tcW w:w="1478" w:type="dxa"/>
          </w:tcPr>
          <w:p w14:paraId="7391A918" w14:textId="06A5ACC5" w:rsidR="00F257BB" w:rsidRPr="00BC7E65" w:rsidRDefault="00F257BB" w:rsidP="00F257BB">
            <w:pPr>
              <w:ind w:left="0"/>
            </w:pPr>
            <w:r w:rsidRPr="006B0EB0">
              <w:t>IR-003.3</w:t>
            </w:r>
          </w:p>
        </w:tc>
        <w:tc>
          <w:tcPr>
            <w:tcW w:w="6458" w:type="dxa"/>
          </w:tcPr>
          <w:p w14:paraId="361103FE" w14:textId="454C29A1" w:rsidR="00F257BB" w:rsidRPr="009F7EC3" w:rsidRDefault="00F257BB" w:rsidP="00F257BB">
            <w:pPr>
              <w:tabs>
                <w:tab w:val="left" w:pos="992"/>
              </w:tabs>
              <w:ind w:left="0"/>
            </w:pPr>
            <w:r w:rsidRPr="003E17EA">
              <w:t>Charge controller SHALL implement CC/CV charging profile</w:t>
            </w:r>
          </w:p>
        </w:tc>
      </w:tr>
      <w:tr w:rsidR="00F257BB" w:rsidRPr="00EB256F" w14:paraId="2EF860CE" w14:textId="77777777" w:rsidTr="00AB45AA">
        <w:tc>
          <w:tcPr>
            <w:tcW w:w="1478" w:type="dxa"/>
          </w:tcPr>
          <w:p w14:paraId="06C1B543" w14:textId="1CE1A2B0" w:rsidR="00F257BB" w:rsidRPr="00BC7E65" w:rsidRDefault="00F257BB" w:rsidP="00F257BB">
            <w:pPr>
              <w:ind w:left="0"/>
            </w:pPr>
            <w:r w:rsidRPr="006B0EB0">
              <w:t>IR-003.4</w:t>
            </w:r>
          </w:p>
        </w:tc>
        <w:tc>
          <w:tcPr>
            <w:tcW w:w="6458" w:type="dxa"/>
          </w:tcPr>
          <w:p w14:paraId="505383E9" w14:textId="15E5E70C" w:rsidR="00F257BB" w:rsidRPr="009F7EC3" w:rsidRDefault="00F257BB" w:rsidP="00F257BB">
            <w:pPr>
              <w:tabs>
                <w:tab w:val="left" w:pos="992"/>
              </w:tabs>
              <w:ind w:left="0"/>
            </w:pPr>
            <w:r w:rsidRPr="003E17EA">
              <w:t>Over-discharge protection SHALL activate at 6.0V (3.0V per cell)</w:t>
            </w:r>
          </w:p>
        </w:tc>
      </w:tr>
    </w:tbl>
    <w:p w14:paraId="758BEB70" w14:textId="77777777" w:rsidR="00F257BB" w:rsidRDefault="00F257BB" w:rsidP="00F257BB"/>
    <w:p w14:paraId="32B59939" w14:textId="282BFE73" w:rsidR="00600A20" w:rsidRDefault="00600A20" w:rsidP="00600A20">
      <w:pPr>
        <w:pStyle w:val="Heading1"/>
        <w:numPr>
          <w:ilvl w:val="1"/>
          <w:numId w:val="32"/>
        </w:numPr>
        <w:spacing w:before="0"/>
        <w:ind w:left="567" w:hanging="360"/>
      </w:pPr>
      <w:r>
        <w:t>sAFETY &amp; rEGULATORY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78"/>
        <w:gridCol w:w="6458"/>
      </w:tblGrid>
      <w:tr w:rsidR="00F257BB" w:rsidRPr="00EB256F" w14:paraId="2FF7B117" w14:textId="77777777" w:rsidTr="00AB45AA">
        <w:tc>
          <w:tcPr>
            <w:tcW w:w="1478" w:type="dxa"/>
          </w:tcPr>
          <w:p w14:paraId="4994FB0E" w14:textId="77777777" w:rsidR="00F257BB" w:rsidRPr="00EB256F" w:rsidRDefault="00F257BB" w:rsidP="00AB45AA">
            <w:pPr>
              <w:ind w:left="0"/>
              <w:jc w:val="center"/>
              <w:rPr>
                <w:b/>
                <w:bCs/>
                <w:color w:val="auto"/>
                <w:u w:val="single"/>
              </w:rPr>
            </w:pPr>
            <w:proofErr w:type="spellStart"/>
            <w:r w:rsidRPr="00EB256F">
              <w:rPr>
                <w:b/>
                <w:bCs/>
                <w:color w:val="auto"/>
                <w:u w:val="single"/>
              </w:rPr>
              <w:t>Reqt</w:t>
            </w:r>
            <w:proofErr w:type="spellEnd"/>
            <w:r w:rsidRPr="00EB256F">
              <w:rPr>
                <w:b/>
                <w:bCs/>
                <w:color w:val="auto"/>
                <w:u w:val="single"/>
              </w:rPr>
              <w:t xml:space="preserve"> ID</w:t>
            </w:r>
          </w:p>
        </w:tc>
        <w:tc>
          <w:tcPr>
            <w:tcW w:w="6458" w:type="dxa"/>
          </w:tcPr>
          <w:p w14:paraId="737022E5" w14:textId="77777777" w:rsidR="00F257BB" w:rsidRPr="00EB256F" w:rsidRDefault="00F257BB" w:rsidP="00AB45AA">
            <w:pPr>
              <w:ind w:left="0"/>
              <w:jc w:val="center"/>
              <w:rPr>
                <w:b/>
                <w:bCs/>
                <w:color w:val="auto"/>
                <w:u w:val="single"/>
              </w:rPr>
            </w:pPr>
            <w:r w:rsidRPr="00EB256F">
              <w:rPr>
                <w:b/>
                <w:bCs/>
                <w:color w:val="auto"/>
                <w:u w:val="single"/>
              </w:rPr>
              <w:t>Statement</w:t>
            </w:r>
          </w:p>
        </w:tc>
      </w:tr>
      <w:tr w:rsidR="00FF3FD0" w:rsidRPr="00EB256F" w14:paraId="2D17B5E0" w14:textId="77777777" w:rsidTr="00AB45AA">
        <w:tc>
          <w:tcPr>
            <w:tcW w:w="1478" w:type="dxa"/>
          </w:tcPr>
          <w:p w14:paraId="4C51899C" w14:textId="0BD4FA2A" w:rsidR="00FF3FD0" w:rsidRPr="00600A20" w:rsidRDefault="00FF3FD0" w:rsidP="00FF3FD0">
            <w:pPr>
              <w:ind w:left="0"/>
              <w:rPr>
                <w:color w:val="auto"/>
              </w:rPr>
            </w:pPr>
            <w:r w:rsidRPr="00FF3FD0">
              <w:rPr>
                <w:color w:val="auto"/>
              </w:rPr>
              <w:t xml:space="preserve">SR-001  </w:t>
            </w:r>
          </w:p>
        </w:tc>
        <w:tc>
          <w:tcPr>
            <w:tcW w:w="6458" w:type="dxa"/>
          </w:tcPr>
          <w:p w14:paraId="6F18FFBC" w14:textId="01E970FD" w:rsidR="00FF3FD0" w:rsidRPr="00600A20" w:rsidRDefault="00FF3FD0" w:rsidP="00FF3FD0">
            <w:pPr>
              <w:tabs>
                <w:tab w:val="left" w:pos="1834"/>
              </w:tabs>
              <w:ind w:left="0"/>
              <w:rPr>
                <w:color w:val="auto"/>
              </w:rPr>
            </w:pPr>
            <w:r w:rsidRPr="00FF3FD0">
              <w:rPr>
                <w:color w:val="auto"/>
              </w:rPr>
              <w:t>Electrical Safety</w:t>
            </w:r>
          </w:p>
        </w:tc>
      </w:tr>
      <w:tr w:rsidR="00FF3FD0" w:rsidRPr="00EB256F" w14:paraId="5E938DA5" w14:textId="77777777" w:rsidTr="00AB45AA">
        <w:tc>
          <w:tcPr>
            <w:tcW w:w="1478" w:type="dxa"/>
          </w:tcPr>
          <w:p w14:paraId="01A91F7B" w14:textId="048DC952" w:rsidR="00FF3FD0" w:rsidRPr="00600A20" w:rsidRDefault="00FF3FD0" w:rsidP="00FF3FD0">
            <w:pPr>
              <w:ind w:left="0"/>
              <w:rPr>
                <w:color w:val="auto"/>
              </w:rPr>
            </w:pPr>
            <w:r w:rsidRPr="007E1E2E">
              <w:t>SR-001.1</w:t>
            </w:r>
          </w:p>
        </w:tc>
        <w:tc>
          <w:tcPr>
            <w:tcW w:w="6458" w:type="dxa"/>
          </w:tcPr>
          <w:p w14:paraId="502961A3" w14:textId="73A05BC5" w:rsidR="00FF3FD0" w:rsidRPr="00600A20" w:rsidRDefault="00FF3FD0" w:rsidP="00FF3FD0">
            <w:pPr>
              <w:ind w:left="0"/>
              <w:rPr>
                <w:color w:val="auto"/>
              </w:rPr>
            </w:pPr>
            <w:r w:rsidRPr="00817FDF">
              <w:t>All outdoor wiring SHALL be rated for outdoor use</w:t>
            </w:r>
          </w:p>
        </w:tc>
      </w:tr>
      <w:tr w:rsidR="00FF3FD0" w:rsidRPr="00EB256F" w14:paraId="7C012319" w14:textId="77777777" w:rsidTr="00AB45AA">
        <w:tc>
          <w:tcPr>
            <w:tcW w:w="1478" w:type="dxa"/>
          </w:tcPr>
          <w:p w14:paraId="5DADD9AB" w14:textId="4E70FAC5" w:rsidR="00FF3FD0" w:rsidRPr="00600A20" w:rsidRDefault="00FF3FD0" w:rsidP="00FF3FD0">
            <w:pPr>
              <w:ind w:left="0"/>
              <w:rPr>
                <w:color w:val="auto"/>
              </w:rPr>
            </w:pPr>
            <w:r w:rsidRPr="007E1E2E">
              <w:t>SR-001.2</w:t>
            </w:r>
          </w:p>
        </w:tc>
        <w:tc>
          <w:tcPr>
            <w:tcW w:w="6458" w:type="dxa"/>
          </w:tcPr>
          <w:p w14:paraId="71845015" w14:textId="69ED87CE" w:rsidR="00FF3FD0" w:rsidRPr="00600A20" w:rsidRDefault="00FF3FD0" w:rsidP="00FF3FD0">
            <w:pPr>
              <w:ind w:left="0"/>
              <w:rPr>
                <w:color w:val="auto"/>
              </w:rPr>
            </w:pPr>
            <w:r w:rsidRPr="00817FDF">
              <w:t>Li-ion batteries SHALL include overcurrent protection</w:t>
            </w:r>
          </w:p>
        </w:tc>
      </w:tr>
      <w:tr w:rsidR="00FF3FD0" w:rsidRPr="00EB256F" w14:paraId="4493A7D4" w14:textId="77777777" w:rsidTr="00AB45AA">
        <w:tc>
          <w:tcPr>
            <w:tcW w:w="1478" w:type="dxa"/>
          </w:tcPr>
          <w:p w14:paraId="52AC5E75" w14:textId="5F51494E" w:rsidR="00FF3FD0" w:rsidRPr="00600A20" w:rsidRDefault="00FF3FD0" w:rsidP="00FF3FD0">
            <w:pPr>
              <w:ind w:left="0"/>
              <w:rPr>
                <w:color w:val="auto"/>
              </w:rPr>
            </w:pPr>
            <w:r w:rsidRPr="007E1E2E">
              <w:t>SR-001.3</w:t>
            </w:r>
          </w:p>
        </w:tc>
        <w:tc>
          <w:tcPr>
            <w:tcW w:w="6458" w:type="dxa"/>
          </w:tcPr>
          <w:p w14:paraId="39B08965" w14:textId="587FE8B0" w:rsidR="00FF3FD0" w:rsidRPr="00600A20" w:rsidRDefault="00FF3FD0" w:rsidP="00FF3FD0">
            <w:pPr>
              <w:ind w:left="0"/>
              <w:rPr>
                <w:color w:val="auto"/>
              </w:rPr>
            </w:pPr>
            <w:r w:rsidRPr="00817FDF">
              <w:t xml:space="preserve">System SHALL </w:t>
            </w:r>
            <w:proofErr w:type="gramStart"/>
            <w:r w:rsidRPr="00817FDF">
              <w:t>include</w:t>
            </w:r>
            <w:proofErr w:type="gramEnd"/>
            <w:r w:rsidRPr="00817FDF">
              <w:t xml:space="preserve"> reverse polarity protection</w:t>
            </w:r>
          </w:p>
        </w:tc>
      </w:tr>
      <w:tr w:rsidR="00FF3FD0" w:rsidRPr="00EB256F" w14:paraId="141ACDDC" w14:textId="77777777" w:rsidTr="00AB45AA">
        <w:tc>
          <w:tcPr>
            <w:tcW w:w="1478" w:type="dxa"/>
          </w:tcPr>
          <w:p w14:paraId="6F9A5C6F" w14:textId="4C762B33" w:rsidR="00FF3FD0" w:rsidRPr="00600A20" w:rsidRDefault="00FF3FD0" w:rsidP="00FF3FD0">
            <w:pPr>
              <w:ind w:left="0"/>
              <w:rPr>
                <w:color w:val="auto"/>
              </w:rPr>
            </w:pPr>
            <w:r w:rsidRPr="007E1E2E">
              <w:t>SR-001.4</w:t>
            </w:r>
          </w:p>
        </w:tc>
        <w:tc>
          <w:tcPr>
            <w:tcW w:w="6458" w:type="dxa"/>
          </w:tcPr>
          <w:p w14:paraId="0FD90829" w14:textId="3E0E95A2" w:rsidR="00FF3FD0" w:rsidRPr="00600A20" w:rsidRDefault="00FF3FD0" w:rsidP="00FF3FD0">
            <w:pPr>
              <w:ind w:left="0"/>
              <w:rPr>
                <w:color w:val="auto"/>
              </w:rPr>
            </w:pPr>
            <w:r w:rsidRPr="00817FDF">
              <w:t>Enclosure SHALL prevent accidental contact with live circuits</w:t>
            </w:r>
          </w:p>
        </w:tc>
      </w:tr>
      <w:tr w:rsidR="00FF3FD0" w:rsidRPr="00EB256F" w14:paraId="74F299F3" w14:textId="77777777" w:rsidTr="00AB45AA">
        <w:tc>
          <w:tcPr>
            <w:tcW w:w="1478" w:type="dxa"/>
          </w:tcPr>
          <w:p w14:paraId="635836E7" w14:textId="6C6412A6" w:rsidR="00FF3FD0" w:rsidRPr="00600A20" w:rsidRDefault="00FF3FD0" w:rsidP="00FF3FD0">
            <w:pPr>
              <w:ind w:left="0"/>
              <w:rPr>
                <w:color w:val="auto"/>
              </w:rPr>
            </w:pPr>
            <w:r w:rsidRPr="00FF3FD0">
              <w:rPr>
                <w:color w:val="auto"/>
              </w:rPr>
              <w:t xml:space="preserve">SR-002  </w:t>
            </w:r>
          </w:p>
        </w:tc>
        <w:tc>
          <w:tcPr>
            <w:tcW w:w="6458" w:type="dxa"/>
          </w:tcPr>
          <w:p w14:paraId="4A3F2EC8" w14:textId="508F3EB1" w:rsidR="00FF3FD0" w:rsidRPr="00600A20" w:rsidRDefault="00FF3FD0" w:rsidP="00FF3FD0">
            <w:pPr>
              <w:ind w:left="0"/>
              <w:rPr>
                <w:color w:val="auto"/>
              </w:rPr>
            </w:pPr>
            <w:r w:rsidRPr="00FF3FD0">
              <w:rPr>
                <w:color w:val="auto"/>
              </w:rPr>
              <w:t>Data Privacy</w:t>
            </w:r>
          </w:p>
        </w:tc>
      </w:tr>
      <w:tr w:rsidR="00FF3FD0" w:rsidRPr="00EB256F" w14:paraId="0EB1FD33" w14:textId="77777777" w:rsidTr="00AB45AA">
        <w:tc>
          <w:tcPr>
            <w:tcW w:w="1478" w:type="dxa"/>
          </w:tcPr>
          <w:p w14:paraId="1A0903AE" w14:textId="562C6350" w:rsidR="00FF3FD0" w:rsidRPr="00600A20" w:rsidRDefault="00FF3FD0" w:rsidP="00FF3FD0">
            <w:pPr>
              <w:ind w:left="0"/>
              <w:rPr>
                <w:color w:val="auto"/>
              </w:rPr>
            </w:pPr>
            <w:r w:rsidRPr="007E1E2E">
              <w:t>SR-002.1</w:t>
            </w:r>
          </w:p>
        </w:tc>
        <w:tc>
          <w:tcPr>
            <w:tcW w:w="6458" w:type="dxa"/>
          </w:tcPr>
          <w:p w14:paraId="66DEDC30" w14:textId="2264FA26" w:rsidR="00FF3FD0" w:rsidRPr="00600A20" w:rsidRDefault="00FF3FD0" w:rsidP="00FF3FD0">
            <w:pPr>
              <w:ind w:left="0"/>
              <w:rPr>
                <w:color w:val="auto"/>
              </w:rPr>
            </w:pPr>
            <w:r w:rsidRPr="00817FDF">
              <w:t>System SHALL NOT collect personally identifiable information</w:t>
            </w:r>
          </w:p>
        </w:tc>
      </w:tr>
      <w:tr w:rsidR="00FF3FD0" w:rsidRPr="00EB256F" w14:paraId="50E84801" w14:textId="77777777" w:rsidTr="00AB45AA">
        <w:tc>
          <w:tcPr>
            <w:tcW w:w="1478" w:type="dxa"/>
          </w:tcPr>
          <w:p w14:paraId="5D4B463F" w14:textId="7FEADB63" w:rsidR="00FF3FD0" w:rsidRPr="00600A20" w:rsidRDefault="00FF3FD0" w:rsidP="00FF3FD0">
            <w:pPr>
              <w:ind w:left="0"/>
              <w:rPr>
                <w:color w:val="auto"/>
              </w:rPr>
            </w:pPr>
            <w:r w:rsidRPr="007E1E2E">
              <w:t>SR-002.2</w:t>
            </w:r>
          </w:p>
        </w:tc>
        <w:tc>
          <w:tcPr>
            <w:tcW w:w="6458" w:type="dxa"/>
          </w:tcPr>
          <w:p w14:paraId="2BD2CBFC" w14:textId="16DD4239" w:rsidR="00FF3FD0" w:rsidRPr="00600A20" w:rsidRDefault="00FF3FD0" w:rsidP="00FF3FD0">
            <w:pPr>
              <w:ind w:left="0"/>
              <w:rPr>
                <w:color w:val="auto"/>
              </w:rPr>
            </w:pPr>
            <w:r w:rsidRPr="00817FDF">
              <w:t>Images SHALL NOT intentionally capture neighboring properties</w:t>
            </w:r>
          </w:p>
        </w:tc>
      </w:tr>
      <w:tr w:rsidR="00FF3FD0" w:rsidRPr="00EB256F" w14:paraId="3B682A75" w14:textId="77777777" w:rsidTr="00AB45AA">
        <w:tc>
          <w:tcPr>
            <w:tcW w:w="1478" w:type="dxa"/>
          </w:tcPr>
          <w:p w14:paraId="7A1F36CF" w14:textId="6FEF514F" w:rsidR="00FF3FD0" w:rsidRPr="00600A20" w:rsidRDefault="00FF3FD0" w:rsidP="00FF3FD0">
            <w:pPr>
              <w:ind w:left="0"/>
              <w:rPr>
                <w:color w:val="auto"/>
              </w:rPr>
            </w:pPr>
            <w:r w:rsidRPr="007E1E2E">
              <w:t>SR-002.3</w:t>
            </w:r>
          </w:p>
        </w:tc>
        <w:tc>
          <w:tcPr>
            <w:tcW w:w="6458" w:type="dxa"/>
          </w:tcPr>
          <w:p w14:paraId="1A86AB59" w14:textId="414243F2" w:rsidR="00FF3FD0" w:rsidRPr="00600A20" w:rsidRDefault="00FF3FD0" w:rsidP="00FF3FD0">
            <w:pPr>
              <w:ind w:left="0"/>
              <w:rPr>
                <w:color w:val="auto"/>
              </w:rPr>
            </w:pPr>
            <w:r w:rsidRPr="00817FDF">
              <w:t>Location data SHALL be obfuscated to 1km precision for public sharing</w:t>
            </w:r>
          </w:p>
        </w:tc>
      </w:tr>
      <w:tr w:rsidR="00FF3FD0" w:rsidRPr="00EB256F" w14:paraId="7E43A41A" w14:textId="77777777" w:rsidTr="00AB45AA">
        <w:tc>
          <w:tcPr>
            <w:tcW w:w="1478" w:type="dxa"/>
          </w:tcPr>
          <w:p w14:paraId="26319C07" w14:textId="4B0F36B7" w:rsidR="00FF3FD0" w:rsidRPr="00600A20" w:rsidRDefault="00FF3FD0" w:rsidP="00FF3FD0">
            <w:pPr>
              <w:ind w:left="0"/>
              <w:rPr>
                <w:color w:val="auto"/>
              </w:rPr>
            </w:pPr>
            <w:r w:rsidRPr="007E1E2E">
              <w:t>SR-002.4</w:t>
            </w:r>
          </w:p>
        </w:tc>
        <w:tc>
          <w:tcPr>
            <w:tcW w:w="6458" w:type="dxa"/>
          </w:tcPr>
          <w:p w14:paraId="583B83FF" w14:textId="26358072" w:rsidR="00FF3FD0" w:rsidRPr="00600A20" w:rsidRDefault="00FF3FD0" w:rsidP="00FF3FD0">
            <w:pPr>
              <w:tabs>
                <w:tab w:val="left" w:pos="992"/>
              </w:tabs>
              <w:ind w:left="0"/>
              <w:rPr>
                <w:color w:val="auto"/>
              </w:rPr>
            </w:pPr>
            <w:r w:rsidRPr="00817FDF">
              <w:t>API access SHALL require authentication</w:t>
            </w:r>
          </w:p>
        </w:tc>
      </w:tr>
      <w:tr w:rsidR="00FF3FD0" w:rsidRPr="00EB256F" w14:paraId="557D97BA" w14:textId="77777777" w:rsidTr="00AB45AA">
        <w:tc>
          <w:tcPr>
            <w:tcW w:w="1478" w:type="dxa"/>
          </w:tcPr>
          <w:p w14:paraId="03FB6AD1" w14:textId="21B2DD6E" w:rsidR="00FF3FD0" w:rsidRPr="00FF3FD0" w:rsidRDefault="00FF3FD0" w:rsidP="00FF3FD0">
            <w:pPr>
              <w:ind w:left="0"/>
              <w:rPr>
                <w:color w:val="auto"/>
              </w:rPr>
            </w:pPr>
            <w:r w:rsidRPr="00FF3FD0">
              <w:rPr>
                <w:color w:val="auto"/>
              </w:rPr>
              <w:t xml:space="preserve">SR-003  </w:t>
            </w:r>
          </w:p>
        </w:tc>
        <w:tc>
          <w:tcPr>
            <w:tcW w:w="6458" w:type="dxa"/>
          </w:tcPr>
          <w:p w14:paraId="5F3D80A8" w14:textId="6D8D4D9C" w:rsidR="00FF3FD0" w:rsidRPr="00FF3FD0" w:rsidRDefault="00FF3FD0" w:rsidP="00FF3FD0">
            <w:pPr>
              <w:tabs>
                <w:tab w:val="left" w:pos="992"/>
              </w:tabs>
              <w:ind w:left="0"/>
              <w:rPr>
                <w:color w:val="auto"/>
              </w:rPr>
            </w:pPr>
            <w:r w:rsidRPr="00FF3FD0">
              <w:rPr>
                <w:color w:val="auto"/>
              </w:rPr>
              <w:t>RF Compliance</w:t>
            </w:r>
          </w:p>
        </w:tc>
      </w:tr>
      <w:tr w:rsidR="00FF3FD0" w:rsidRPr="00EB256F" w14:paraId="16DE9395" w14:textId="77777777" w:rsidTr="00AB45AA">
        <w:tc>
          <w:tcPr>
            <w:tcW w:w="1478" w:type="dxa"/>
          </w:tcPr>
          <w:p w14:paraId="4E32AD96" w14:textId="65E57B5B" w:rsidR="00FF3FD0" w:rsidRPr="00BC7E65" w:rsidRDefault="00FF3FD0" w:rsidP="00FF3FD0">
            <w:pPr>
              <w:ind w:left="0"/>
            </w:pPr>
            <w:r w:rsidRPr="007E1E2E">
              <w:t>SR-003.1</w:t>
            </w:r>
          </w:p>
        </w:tc>
        <w:tc>
          <w:tcPr>
            <w:tcW w:w="6458" w:type="dxa"/>
          </w:tcPr>
          <w:p w14:paraId="093A265E" w14:textId="60E73C5A" w:rsidR="00FF3FD0" w:rsidRPr="009F7EC3" w:rsidRDefault="00FF3FD0" w:rsidP="00FF3FD0">
            <w:pPr>
              <w:tabs>
                <w:tab w:val="left" w:pos="992"/>
              </w:tabs>
              <w:ind w:left="0"/>
            </w:pPr>
            <w:proofErr w:type="spellStart"/>
            <w:r w:rsidRPr="00817FDF">
              <w:t>WiFi</w:t>
            </w:r>
            <w:proofErr w:type="spellEnd"/>
            <w:r w:rsidRPr="00817FDF">
              <w:t xml:space="preserve"> transmitter SHALL </w:t>
            </w:r>
            <w:proofErr w:type="gramStart"/>
            <w:r w:rsidRPr="00817FDF">
              <w:t>comply</w:t>
            </w:r>
            <w:proofErr w:type="gramEnd"/>
            <w:r w:rsidRPr="00817FDF">
              <w:t xml:space="preserve"> with UK OFCOM regulations</w:t>
            </w:r>
          </w:p>
        </w:tc>
      </w:tr>
      <w:tr w:rsidR="00FF3FD0" w:rsidRPr="00EB256F" w14:paraId="75C246D9" w14:textId="77777777" w:rsidTr="00AB45AA">
        <w:tc>
          <w:tcPr>
            <w:tcW w:w="1478" w:type="dxa"/>
          </w:tcPr>
          <w:p w14:paraId="73D06DC7" w14:textId="2FBA4D51" w:rsidR="00FF3FD0" w:rsidRPr="00BC7E65" w:rsidRDefault="00FF3FD0" w:rsidP="00FF3FD0">
            <w:pPr>
              <w:ind w:left="0"/>
            </w:pPr>
            <w:r w:rsidRPr="007E1E2E">
              <w:t>SR-003.2</w:t>
            </w:r>
          </w:p>
        </w:tc>
        <w:tc>
          <w:tcPr>
            <w:tcW w:w="6458" w:type="dxa"/>
          </w:tcPr>
          <w:p w14:paraId="1E106368" w14:textId="22032B14" w:rsidR="00FF3FD0" w:rsidRPr="009F7EC3" w:rsidRDefault="00FF3FD0" w:rsidP="00FF3FD0">
            <w:pPr>
              <w:tabs>
                <w:tab w:val="left" w:pos="992"/>
              </w:tabs>
              <w:ind w:left="0"/>
            </w:pPr>
            <w:r w:rsidRPr="00817FDF">
              <w:t>ESP32 SHALL use certified module with CE marking</w:t>
            </w:r>
          </w:p>
        </w:tc>
      </w:tr>
    </w:tbl>
    <w:p w14:paraId="1C17DE90" w14:textId="77777777" w:rsidR="00F257BB" w:rsidRDefault="00F257BB" w:rsidP="00F257BB">
      <w:pPr>
        <w:pStyle w:val="Heading1"/>
        <w:spacing w:before="0"/>
        <w:ind w:left="567"/>
      </w:pPr>
    </w:p>
    <w:p w14:paraId="71DEFDFA" w14:textId="4A05A1B9" w:rsidR="00600A20" w:rsidRDefault="00600A20" w:rsidP="00600A20">
      <w:pPr>
        <w:pStyle w:val="Heading1"/>
        <w:numPr>
          <w:ilvl w:val="1"/>
          <w:numId w:val="32"/>
        </w:numPr>
        <w:spacing w:before="0"/>
        <w:ind w:left="567" w:hanging="360"/>
      </w:pPr>
      <w:r>
        <w:t>mAINTAINABILITY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78"/>
        <w:gridCol w:w="6458"/>
      </w:tblGrid>
      <w:tr w:rsidR="00FF3FD0" w:rsidRPr="00EB256F" w14:paraId="2CB4FF2A" w14:textId="77777777" w:rsidTr="00AB45AA">
        <w:tc>
          <w:tcPr>
            <w:tcW w:w="1478" w:type="dxa"/>
          </w:tcPr>
          <w:p w14:paraId="7876B6D6" w14:textId="77777777" w:rsidR="00FF3FD0" w:rsidRPr="00EB256F" w:rsidRDefault="00FF3FD0" w:rsidP="00AB45AA">
            <w:pPr>
              <w:ind w:left="0"/>
              <w:jc w:val="center"/>
              <w:rPr>
                <w:b/>
                <w:bCs/>
                <w:color w:val="auto"/>
                <w:u w:val="single"/>
              </w:rPr>
            </w:pPr>
            <w:proofErr w:type="spellStart"/>
            <w:r w:rsidRPr="00EB256F">
              <w:rPr>
                <w:b/>
                <w:bCs/>
                <w:color w:val="auto"/>
                <w:u w:val="single"/>
              </w:rPr>
              <w:t>Reqt</w:t>
            </w:r>
            <w:proofErr w:type="spellEnd"/>
            <w:r w:rsidRPr="00EB256F">
              <w:rPr>
                <w:b/>
                <w:bCs/>
                <w:color w:val="auto"/>
                <w:u w:val="single"/>
              </w:rPr>
              <w:t xml:space="preserve"> ID</w:t>
            </w:r>
          </w:p>
        </w:tc>
        <w:tc>
          <w:tcPr>
            <w:tcW w:w="6458" w:type="dxa"/>
          </w:tcPr>
          <w:p w14:paraId="7D5122E7" w14:textId="77777777" w:rsidR="00FF3FD0" w:rsidRPr="00EB256F" w:rsidRDefault="00FF3FD0" w:rsidP="00AB45AA">
            <w:pPr>
              <w:ind w:left="0"/>
              <w:jc w:val="center"/>
              <w:rPr>
                <w:b/>
                <w:bCs/>
                <w:color w:val="auto"/>
                <w:u w:val="single"/>
              </w:rPr>
            </w:pPr>
            <w:r w:rsidRPr="00EB256F">
              <w:rPr>
                <w:b/>
                <w:bCs/>
                <w:color w:val="auto"/>
                <w:u w:val="single"/>
              </w:rPr>
              <w:t>Statement</w:t>
            </w:r>
          </w:p>
        </w:tc>
      </w:tr>
      <w:tr w:rsidR="00FF3FD0" w:rsidRPr="00EB256F" w14:paraId="31672928" w14:textId="77777777" w:rsidTr="00AB45AA">
        <w:tc>
          <w:tcPr>
            <w:tcW w:w="1478" w:type="dxa"/>
          </w:tcPr>
          <w:p w14:paraId="36ADC2DA" w14:textId="5E00A1F8" w:rsidR="00FF3FD0" w:rsidRPr="00600A20" w:rsidRDefault="00FF3FD0" w:rsidP="00FF3FD0">
            <w:pPr>
              <w:ind w:left="0"/>
              <w:rPr>
                <w:color w:val="auto"/>
              </w:rPr>
            </w:pPr>
            <w:r w:rsidRPr="00FF3FD0">
              <w:rPr>
                <w:color w:val="auto"/>
              </w:rPr>
              <w:t xml:space="preserve">MR-001 </w:t>
            </w:r>
          </w:p>
        </w:tc>
        <w:tc>
          <w:tcPr>
            <w:tcW w:w="6458" w:type="dxa"/>
          </w:tcPr>
          <w:p w14:paraId="431901CF" w14:textId="5407CF38" w:rsidR="00FF3FD0" w:rsidRPr="00600A20" w:rsidRDefault="00FF3FD0" w:rsidP="00FF3FD0">
            <w:pPr>
              <w:tabs>
                <w:tab w:val="left" w:pos="1834"/>
              </w:tabs>
              <w:ind w:left="0"/>
              <w:rPr>
                <w:color w:val="auto"/>
              </w:rPr>
            </w:pPr>
            <w:r w:rsidRPr="00FF3FD0">
              <w:rPr>
                <w:color w:val="auto"/>
              </w:rPr>
              <w:t>Serviceability</w:t>
            </w:r>
          </w:p>
        </w:tc>
      </w:tr>
      <w:tr w:rsidR="00FF3FD0" w:rsidRPr="00EB256F" w14:paraId="293844B3" w14:textId="77777777" w:rsidTr="00AB45AA">
        <w:tc>
          <w:tcPr>
            <w:tcW w:w="1478" w:type="dxa"/>
          </w:tcPr>
          <w:p w14:paraId="5DA2BDE5" w14:textId="688CE1D0" w:rsidR="00FF3FD0" w:rsidRPr="00600A20" w:rsidRDefault="00FF3FD0" w:rsidP="00FF3FD0">
            <w:pPr>
              <w:ind w:left="0"/>
              <w:rPr>
                <w:color w:val="auto"/>
              </w:rPr>
            </w:pPr>
            <w:r w:rsidRPr="00327CC2">
              <w:t>MR-001.</w:t>
            </w:r>
            <w:r>
              <w:t>1</w:t>
            </w:r>
          </w:p>
        </w:tc>
        <w:tc>
          <w:tcPr>
            <w:tcW w:w="6458" w:type="dxa"/>
          </w:tcPr>
          <w:p w14:paraId="475BD647" w14:textId="4AA57D3F" w:rsidR="00FF3FD0" w:rsidRPr="00600A20" w:rsidRDefault="00FF3FD0" w:rsidP="00FF3FD0">
            <w:pPr>
              <w:ind w:left="0"/>
              <w:rPr>
                <w:color w:val="auto"/>
              </w:rPr>
            </w:pPr>
            <w:r w:rsidRPr="00F65E2D">
              <w:t>Battery SHALL be user-replaceable without tools</w:t>
            </w:r>
          </w:p>
        </w:tc>
      </w:tr>
      <w:tr w:rsidR="00FF3FD0" w:rsidRPr="00EB256F" w14:paraId="6074DE72" w14:textId="77777777" w:rsidTr="00AB45AA">
        <w:tc>
          <w:tcPr>
            <w:tcW w:w="1478" w:type="dxa"/>
          </w:tcPr>
          <w:p w14:paraId="6EB057DF" w14:textId="7FBFEA8F" w:rsidR="00FF3FD0" w:rsidRPr="00600A20" w:rsidRDefault="00FF3FD0" w:rsidP="00FF3FD0">
            <w:pPr>
              <w:ind w:left="0"/>
              <w:rPr>
                <w:color w:val="auto"/>
              </w:rPr>
            </w:pPr>
            <w:r w:rsidRPr="00327CC2">
              <w:lastRenderedPageBreak/>
              <w:t>MR-001.</w:t>
            </w:r>
            <w:r>
              <w:t>2</w:t>
            </w:r>
          </w:p>
        </w:tc>
        <w:tc>
          <w:tcPr>
            <w:tcW w:w="6458" w:type="dxa"/>
          </w:tcPr>
          <w:p w14:paraId="7E2805D6" w14:textId="49C2B4ED" w:rsidR="00FF3FD0" w:rsidRPr="00600A20" w:rsidRDefault="00FF3FD0" w:rsidP="00FF3FD0">
            <w:pPr>
              <w:ind w:left="0"/>
              <w:rPr>
                <w:color w:val="auto"/>
              </w:rPr>
            </w:pPr>
            <w:r w:rsidRPr="00F65E2D">
              <w:t>SD card SHALL be accessible without disassembling weatherproof seal</w:t>
            </w:r>
          </w:p>
        </w:tc>
      </w:tr>
      <w:tr w:rsidR="00FF3FD0" w:rsidRPr="00EB256F" w14:paraId="179C5834" w14:textId="77777777" w:rsidTr="00AB45AA">
        <w:tc>
          <w:tcPr>
            <w:tcW w:w="1478" w:type="dxa"/>
          </w:tcPr>
          <w:p w14:paraId="7E86B76B" w14:textId="009675C6" w:rsidR="00FF3FD0" w:rsidRPr="00600A20" w:rsidRDefault="00FF3FD0" w:rsidP="00FF3FD0">
            <w:pPr>
              <w:ind w:left="0"/>
              <w:rPr>
                <w:color w:val="auto"/>
              </w:rPr>
            </w:pPr>
            <w:r w:rsidRPr="00327CC2">
              <w:t>MR-001.</w:t>
            </w:r>
            <w:r>
              <w:t>3</w:t>
            </w:r>
          </w:p>
        </w:tc>
        <w:tc>
          <w:tcPr>
            <w:tcW w:w="6458" w:type="dxa"/>
          </w:tcPr>
          <w:p w14:paraId="11377551" w14:textId="4DA3B62C" w:rsidR="00FF3FD0" w:rsidRPr="00600A20" w:rsidRDefault="00FF3FD0" w:rsidP="00FF3FD0">
            <w:pPr>
              <w:ind w:left="0"/>
              <w:rPr>
                <w:color w:val="auto"/>
              </w:rPr>
            </w:pPr>
            <w:r w:rsidRPr="00F65E2D">
              <w:t>Firmware updates SHALL be deployable remotely (OTA)</w:t>
            </w:r>
          </w:p>
        </w:tc>
      </w:tr>
      <w:tr w:rsidR="00FF3FD0" w:rsidRPr="00EB256F" w14:paraId="457DABEC" w14:textId="77777777" w:rsidTr="00AB45AA">
        <w:tc>
          <w:tcPr>
            <w:tcW w:w="1478" w:type="dxa"/>
          </w:tcPr>
          <w:p w14:paraId="63F08A12" w14:textId="2730F04B" w:rsidR="00FF3FD0" w:rsidRPr="00600A20" w:rsidRDefault="00FF3FD0" w:rsidP="00FF3FD0">
            <w:pPr>
              <w:ind w:left="0"/>
              <w:rPr>
                <w:color w:val="auto"/>
              </w:rPr>
            </w:pPr>
            <w:r w:rsidRPr="00327CC2">
              <w:t>MR-001.</w:t>
            </w:r>
            <w:r>
              <w:t>4</w:t>
            </w:r>
          </w:p>
        </w:tc>
        <w:tc>
          <w:tcPr>
            <w:tcW w:w="6458" w:type="dxa"/>
          </w:tcPr>
          <w:p w14:paraId="1DEDC3CF" w14:textId="1C909A2A" w:rsidR="00FF3FD0" w:rsidRPr="00600A20" w:rsidRDefault="00FF3FD0" w:rsidP="00FF3FD0">
            <w:pPr>
              <w:ind w:left="0"/>
              <w:rPr>
                <w:color w:val="auto"/>
              </w:rPr>
            </w:pPr>
            <w:r w:rsidRPr="00F65E2D">
              <w:t xml:space="preserve">System SHALL </w:t>
            </w:r>
            <w:proofErr w:type="gramStart"/>
            <w:r w:rsidRPr="00F65E2D">
              <w:t>support</w:t>
            </w:r>
            <w:proofErr w:type="gramEnd"/>
            <w:r w:rsidRPr="00F65E2D">
              <w:t xml:space="preserve"> remote diagnostics via web interface</w:t>
            </w:r>
          </w:p>
        </w:tc>
      </w:tr>
      <w:tr w:rsidR="00FF3FD0" w:rsidRPr="00EB256F" w14:paraId="2CD94E6D" w14:textId="77777777" w:rsidTr="00AB45AA">
        <w:tc>
          <w:tcPr>
            <w:tcW w:w="1478" w:type="dxa"/>
          </w:tcPr>
          <w:p w14:paraId="013960C5" w14:textId="2EAE0C15" w:rsidR="00FF3FD0" w:rsidRPr="00600A20" w:rsidRDefault="00FF3FD0" w:rsidP="00FF3FD0">
            <w:pPr>
              <w:ind w:left="0"/>
              <w:rPr>
                <w:color w:val="auto"/>
              </w:rPr>
            </w:pPr>
            <w:r w:rsidRPr="00FF3FD0">
              <w:rPr>
                <w:color w:val="auto"/>
              </w:rPr>
              <w:t xml:space="preserve">MR-002 </w:t>
            </w:r>
          </w:p>
        </w:tc>
        <w:tc>
          <w:tcPr>
            <w:tcW w:w="6458" w:type="dxa"/>
          </w:tcPr>
          <w:p w14:paraId="1142057D" w14:textId="72771179" w:rsidR="00FF3FD0" w:rsidRPr="00600A20" w:rsidRDefault="00FF3FD0" w:rsidP="00FF3FD0">
            <w:pPr>
              <w:ind w:left="0"/>
              <w:rPr>
                <w:color w:val="auto"/>
              </w:rPr>
            </w:pPr>
            <w:r w:rsidRPr="00FF3FD0">
              <w:rPr>
                <w:color w:val="auto"/>
              </w:rPr>
              <w:t>Calibration</w:t>
            </w:r>
          </w:p>
        </w:tc>
      </w:tr>
      <w:tr w:rsidR="00FF3FD0" w:rsidRPr="00EB256F" w14:paraId="5B7B1896" w14:textId="77777777" w:rsidTr="00AB45AA">
        <w:tc>
          <w:tcPr>
            <w:tcW w:w="1478" w:type="dxa"/>
          </w:tcPr>
          <w:p w14:paraId="27A26B8D" w14:textId="1B7F2C0A" w:rsidR="00FF3FD0" w:rsidRPr="00600A20" w:rsidRDefault="00FF3FD0" w:rsidP="00FF3FD0">
            <w:pPr>
              <w:ind w:left="0"/>
              <w:rPr>
                <w:color w:val="auto"/>
              </w:rPr>
            </w:pPr>
            <w:r w:rsidRPr="00327CC2">
              <w:t>MR-002.</w:t>
            </w:r>
            <w:r>
              <w:t>1</w:t>
            </w:r>
          </w:p>
        </w:tc>
        <w:tc>
          <w:tcPr>
            <w:tcW w:w="6458" w:type="dxa"/>
          </w:tcPr>
          <w:p w14:paraId="1D04C80B" w14:textId="5CE65574" w:rsidR="00FF3FD0" w:rsidRPr="00600A20" w:rsidRDefault="00FF3FD0" w:rsidP="00FF3FD0">
            <w:pPr>
              <w:ind w:left="0"/>
              <w:rPr>
                <w:color w:val="auto"/>
              </w:rPr>
            </w:pPr>
            <w:r w:rsidRPr="00F65E2D">
              <w:t>Light sensor calibration SHALL be verifiable against known reference</w:t>
            </w:r>
          </w:p>
        </w:tc>
      </w:tr>
      <w:tr w:rsidR="00FF3FD0" w:rsidRPr="00EB256F" w14:paraId="54EDE174" w14:textId="77777777" w:rsidTr="00AB45AA">
        <w:tc>
          <w:tcPr>
            <w:tcW w:w="1478" w:type="dxa"/>
          </w:tcPr>
          <w:p w14:paraId="1C6B18BC" w14:textId="78C942D9" w:rsidR="00FF3FD0" w:rsidRPr="00600A20" w:rsidRDefault="00FF3FD0" w:rsidP="00FF3FD0">
            <w:pPr>
              <w:ind w:left="0"/>
              <w:rPr>
                <w:color w:val="auto"/>
              </w:rPr>
            </w:pPr>
            <w:r w:rsidRPr="00327CC2">
              <w:t>MR-002.</w:t>
            </w:r>
            <w:r>
              <w:t>2</w:t>
            </w:r>
          </w:p>
        </w:tc>
        <w:tc>
          <w:tcPr>
            <w:tcW w:w="6458" w:type="dxa"/>
          </w:tcPr>
          <w:p w14:paraId="53A0A52F" w14:textId="0B691EC8" w:rsidR="00FF3FD0" w:rsidRPr="00600A20" w:rsidRDefault="00FF3FD0" w:rsidP="00FF3FD0">
            <w:pPr>
              <w:ind w:left="0"/>
              <w:rPr>
                <w:color w:val="auto"/>
              </w:rPr>
            </w:pPr>
            <w:r w:rsidRPr="00F65E2D">
              <w:t>System SHALL log calibration date and parameters</w:t>
            </w:r>
          </w:p>
        </w:tc>
      </w:tr>
      <w:tr w:rsidR="00FF3FD0" w:rsidRPr="00EB256F" w14:paraId="11B77866" w14:textId="77777777" w:rsidTr="00AB45AA">
        <w:tc>
          <w:tcPr>
            <w:tcW w:w="1478" w:type="dxa"/>
          </w:tcPr>
          <w:p w14:paraId="44EEEFC3" w14:textId="5C1684C4" w:rsidR="00FF3FD0" w:rsidRPr="00600A20" w:rsidRDefault="00FF3FD0" w:rsidP="00FF3FD0">
            <w:pPr>
              <w:ind w:left="0"/>
              <w:rPr>
                <w:color w:val="auto"/>
              </w:rPr>
            </w:pPr>
            <w:r w:rsidRPr="00327CC2">
              <w:t>MR-002.</w:t>
            </w:r>
            <w:r>
              <w:t>3</w:t>
            </w:r>
          </w:p>
        </w:tc>
        <w:tc>
          <w:tcPr>
            <w:tcW w:w="6458" w:type="dxa"/>
          </w:tcPr>
          <w:p w14:paraId="1D70F6C4" w14:textId="5ACE97C0" w:rsidR="00FF3FD0" w:rsidRPr="00600A20" w:rsidRDefault="00FF3FD0" w:rsidP="00FF3FD0">
            <w:pPr>
              <w:ind w:left="0"/>
              <w:rPr>
                <w:color w:val="auto"/>
              </w:rPr>
            </w:pPr>
            <w:r w:rsidRPr="00F65E2D">
              <w:t>Recalibration interval SHALL NOT exceed 12 months</w:t>
            </w:r>
          </w:p>
        </w:tc>
      </w:tr>
    </w:tbl>
    <w:p w14:paraId="7C17AEEA" w14:textId="6789A1CB" w:rsidR="001C7F98" w:rsidRDefault="001C7F98" w:rsidP="00FF3FD0">
      <w:pPr>
        <w:pStyle w:val="Heading1"/>
        <w:numPr>
          <w:ilvl w:val="0"/>
          <w:numId w:val="32"/>
        </w:numPr>
      </w:pPr>
      <w:bookmarkStart w:id="10" w:name="_Toc218254232"/>
      <w:r>
        <w:t>verification &amp; Validation</w:t>
      </w:r>
      <w:bookmarkEnd w:id="10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84"/>
        <w:gridCol w:w="1488"/>
        <w:gridCol w:w="2902"/>
        <w:gridCol w:w="1637"/>
      </w:tblGrid>
      <w:tr w:rsidR="00FF3FD0" w14:paraId="1D71EF39" w14:textId="77777777" w:rsidTr="00FF3F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B726317" w14:textId="714458AB" w:rsidR="00FF3FD0" w:rsidRDefault="00FF3FD0" w:rsidP="00FF3FD0">
            <w:pPr>
              <w:ind w:left="0"/>
              <w:jc w:val="center"/>
            </w:pPr>
            <w:r>
              <w:rPr>
                <w:rFonts w:ascii="Aptos Narrow" w:hAnsi="Aptos Narrow"/>
                <w:b w:val="0"/>
                <w:bCs w:val="0"/>
                <w:color w:val="000000"/>
              </w:rPr>
              <w:t>Requirement</w:t>
            </w:r>
          </w:p>
        </w:tc>
        <w:tc>
          <w:tcPr>
            <w:tcW w:w="1488" w:type="dxa"/>
          </w:tcPr>
          <w:p w14:paraId="6E507625" w14:textId="660A7973" w:rsidR="00FF3FD0" w:rsidRDefault="00FF3FD0" w:rsidP="00FF3FD0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b w:val="0"/>
                <w:bCs w:val="0"/>
                <w:color w:val="000000"/>
              </w:rPr>
              <w:t>Verification Method</w:t>
            </w:r>
          </w:p>
        </w:tc>
        <w:tc>
          <w:tcPr>
            <w:tcW w:w="2902" w:type="dxa"/>
          </w:tcPr>
          <w:p w14:paraId="1FD14EF9" w14:textId="3AE22F2F" w:rsidR="00FF3FD0" w:rsidRDefault="00FF3FD0" w:rsidP="00FF3FD0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b w:val="0"/>
                <w:bCs w:val="0"/>
                <w:color w:val="000000"/>
              </w:rPr>
              <w:t>Acceptance Criteria</w:t>
            </w:r>
          </w:p>
        </w:tc>
        <w:tc>
          <w:tcPr>
            <w:tcW w:w="1637" w:type="dxa"/>
          </w:tcPr>
          <w:p w14:paraId="3BCF5EBB" w14:textId="1238E1F6" w:rsidR="00FF3FD0" w:rsidRDefault="00FF3FD0" w:rsidP="00FF3FD0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b w:val="0"/>
                <w:bCs w:val="0"/>
                <w:color w:val="000000"/>
              </w:rPr>
              <w:t>Test Phase</w:t>
            </w:r>
          </w:p>
        </w:tc>
      </w:tr>
      <w:tr w:rsidR="00FF3FD0" w14:paraId="6E800A78" w14:textId="77777777" w:rsidTr="00FF3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6F31588" w14:textId="3678A215" w:rsidR="00FF3FD0" w:rsidRDefault="00FF3FD0" w:rsidP="00FF3FD0">
            <w:pPr>
              <w:ind w:left="0"/>
            </w:pPr>
            <w:r>
              <w:rPr>
                <w:rFonts w:ascii="Aptos Narrow" w:hAnsi="Aptos Narrow"/>
                <w:color w:val="000000"/>
              </w:rPr>
              <w:t>FR-001.1</w:t>
            </w:r>
          </w:p>
        </w:tc>
        <w:tc>
          <w:tcPr>
            <w:tcW w:w="1488" w:type="dxa"/>
          </w:tcPr>
          <w:p w14:paraId="268DC23F" w14:textId="59528B13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Bench Test</w:t>
            </w:r>
          </w:p>
        </w:tc>
        <w:tc>
          <w:tcPr>
            <w:tcW w:w="2902" w:type="dxa"/>
          </w:tcPr>
          <w:p w14:paraId="2761BB70" w14:textId="4EAE2B72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Sensor reads 1, 100, 10000 lux correctly (±10%)</w:t>
            </w:r>
          </w:p>
        </w:tc>
        <w:tc>
          <w:tcPr>
            <w:tcW w:w="1637" w:type="dxa"/>
          </w:tcPr>
          <w:p w14:paraId="6B607547" w14:textId="0AC5A290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Unit Test</w:t>
            </w:r>
          </w:p>
        </w:tc>
      </w:tr>
      <w:tr w:rsidR="00FF3FD0" w14:paraId="16001BD9" w14:textId="77777777" w:rsidTr="00FF3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11E8A2A" w14:textId="4CEEE096" w:rsidR="00FF3FD0" w:rsidRDefault="00FF3FD0" w:rsidP="00FF3FD0">
            <w:pPr>
              <w:ind w:left="0"/>
            </w:pPr>
            <w:r>
              <w:rPr>
                <w:rFonts w:ascii="Aptos Narrow" w:hAnsi="Aptos Narrow"/>
                <w:color w:val="000000"/>
              </w:rPr>
              <w:t>FR-001.2</w:t>
            </w:r>
          </w:p>
        </w:tc>
        <w:tc>
          <w:tcPr>
            <w:tcW w:w="1488" w:type="dxa"/>
          </w:tcPr>
          <w:p w14:paraId="4BA74EBD" w14:textId="5AFA223D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Bench Test</w:t>
            </w:r>
          </w:p>
        </w:tc>
        <w:tc>
          <w:tcPr>
            <w:tcW w:w="2902" w:type="dxa"/>
          </w:tcPr>
          <w:p w14:paraId="6C848E8F" w14:textId="49005347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ascii="Aptos Narrow" w:hAnsi="Aptos Narrow"/>
                <w:color w:val="000000"/>
              </w:rPr>
              <w:t>Compare</w:t>
            </w:r>
            <w:proofErr w:type="gramEnd"/>
            <w:r>
              <w:rPr>
                <w:rFonts w:ascii="Aptos Narrow" w:hAnsi="Aptos Narrow"/>
                <w:color w:val="000000"/>
              </w:rPr>
              <w:t xml:space="preserve"> to calibrated thermometer at 3 temperatures</w:t>
            </w:r>
          </w:p>
        </w:tc>
        <w:tc>
          <w:tcPr>
            <w:tcW w:w="1637" w:type="dxa"/>
          </w:tcPr>
          <w:p w14:paraId="345E055A" w14:textId="2C87B1D2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Unit Test</w:t>
            </w:r>
          </w:p>
        </w:tc>
      </w:tr>
      <w:tr w:rsidR="00FF3FD0" w14:paraId="6256656E" w14:textId="77777777" w:rsidTr="00FF3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D39189E" w14:textId="032AB5FC" w:rsidR="00FF3FD0" w:rsidRDefault="00FF3FD0" w:rsidP="00FF3FD0">
            <w:pPr>
              <w:ind w:left="0"/>
            </w:pPr>
            <w:r>
              <w:rPr>
                <w:rFonts w:ascii="Aptos Narrow" w:hAnsi="Aptos Narrow"/>
                <w:color w:val="000000"/>
              </w:rPr>
              <w:t>FR-002.1</w:t>
            </w:r>
          </w:p>
        </w:tc>
        <w:tc>
          <w:tcPr>
            <w:tcW w:w="1488" w:type="dxa"/>
          </w:tcPr>
          <w:p w14:paraId="3272357F" w14:textId="6CBD95C2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Log Analysis</w:t>
            </w:r>
          </w:p>
        </w:tc>
        <w:tc>
          <w:tcPr>
            <w:tcW w:w="2902" w:type="dxa"/>
          </w:tcPr>
          <w:p w14:paraId="627B29A5" w14:textId="402736D4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 xml:space="preserve">288 readings per day (±5) over </w:t>
            </w:r>
            <w:proofErr w:type="gramStart"/>
            <w:r>
              <w:rPr>
                <w:rFonts w:ascii="Aptos Narrow" w:hAnsi="Aptos Narrow"/>
                <w:color w:val="000000"/>
              </w:rPr>
              <w:t>7 day</w:t>
            </w:r>
            <w:proofErr w:type="gramEnd"/>
            <w:r>
              <w:rPr>
                <w:rFonts w:ascii="Aptos Narrow" w:hAnsi="Aptos Narrow"/>
                <w:color w:val="000000"/>
              </w:rPr>
              <w:t xml:space="preserve"> period</w:t>
            </w:r>
          </w:p>
        </w:tc>
        <w:tc>
          <w:tcPr>
            <w:tcW w:w="1637" w:type="dxa"/>
          </w:tcPr>
          <w:p w14:paraId="29F976FC" w14:textId="3B6F2687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Integration</w:t>
            </w:r>
          </w:p>
        </w:tc>
      </w:tr>
      <w:tr w:rsidR="00FF3FD0" w14:paraId="0D485013" w14:textId="77777777" w:rsidTr="00FF3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77E1C88" w14:textId="18942FB5" w:rsidR="00FF3FD0" w:rsidRDefault="00FF3FD0" w:rsidP="00FF3FD0">
            <w:pPr>
              <w:ind w:left="0"/>
            </w:pPr>
            <w:r>
              <w:rPr>
                <w:rFonts w:ascii="Aptos Narrow" w:hAnsi="Aptos Narrow"/>
                <w:color w:val="000000"/>
              </w:rPr>
              <w:t>FR-003.3</w:t>
            </w:r>
          </w:p>
        </w:tc>
        <w:tc>
          <w:tcPr>
            <w:tcW w:w="1488" w:type="dxa"/>
          </w:tcPr>
          <w:p w14:paraId="2C1952A4" w14:textId="3225D5C5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Log Analysis</w:t>
            </w:r>
          </w:p>
        </w:tc>
        <w:tc>
          <w:tcPr>
            <w:tcW w:w="2902" w:type="dxa"/>
          </w:tcPr>
          <w:p w14:paraId="6284311F" w14:textId="7086C067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95% of packets arrive within 10 min over 24h</w:t>
            </w:r>
          </w:p>
        </w:tc>
        <w:tc>
          <w:tcPr>
            <w:tcW w:w="1637" w:type="dxa"/>
          </w:tcPr>
          <w:p w14:paraId="045D6069" w14:textId="7C902773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Integration</w:t>
            </w:r>
          </w:p>
        </w:tc>
      </w:tr>
      <w:tr w:rsidR="00FF3FD0" w14:paraId="733E00A4" w14:textId="77777777" w:rsidTr="00FF3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A3497A9" w14:textId="07F6FE36" w:rsidR="00FF3FD0" w:rsidRDefault="00FF3FD0" w:rsidP="00FF3FD0">
            <w:pPr>
              <w:ind w:left="0"/>
            </w:pPr>
            <w:r>
              <w:rPr>
                <w:rFonts w:ascii="Aptos Narrow" w:hAnsi="Aptos Narrow"/>
                <w:color w:val="000000"/>
              </w:rPr>
              <w:t>FR-004.1</w:t>
            </w:r>
          </w:p>
        </w:tc>
        <w:tc>
          <w:tcPr>
            <w:tcW w:w="1488" w:type="dxa"/>
          </w:tcPr>
          <w:p w14:paraId="3EAAEF0F" w14:textId="414666AE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Image Analysis</w:t>
            </w:r>
          </w:p>
        </w:tc>
        <w:tc>
          <w:tcPr>
            <w:tcW w:w="2902" w:type="dxa"/>
          </w:tcPr>
          <w:p w14:paraId="3EA1E2EC" w14:textId="44DDFD73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Manual verification vs algorithm on 50 images</w:t>
            </w:r>
          </w:p>
        </w:tc>
        <w:tc>
          <w:tcPr>
            <w:tcW w:w="1637" w:type="dxa"/>
          </w:tcPr>
          <w:p w14:paraId="638B54B8" w14:textId="1350EF42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System Test</w:t>
            </w:r>
          </w:p>
        </w:tc>
      </w:tr>
      <w:tr w:rsidR="00FF3FD0" w14:paraId="55173EE9" w14:textId="77777777" w:rsidTr="00FF3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1A32DE7" w14:textId="298324BA" w:rsidR="00FF3FD0" w:rsidRDefault="00FF3FD0" w:rsidP="00FF3FD0">
            <w:pPr>
              <w:ind w:left="0"/>
            </w:pPr>
            <w:r>
              <w:rPr>
                <w:rFonts w:ascii="Aptos Narrow" w:hAnsi="Aptos Narrow"/>
                <w:color w:val="000000"/>
              </w:rPr>
              <w:t>FR-005.4</w:t>
            </w:r>
          </w:p>
        </w:tc>
        <w:tc>
          <w:tcPr>
            <w:tcW w:w="1488" w:type="dxa"/>
          </w:tcPr>
          <w:p w14:paraId="3C24B8EE" w14:textId="22F77F96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Field Test</w:t>
            </w:r>
          </w:p>
        </w:tc>
        <w:tc>
          <w:tcPr>
            <w:tcW w:w="2902" w:type="dxa"/>
          </w:tcPr>
          <w:p w14:paraId="67D75D46" w14:textId="0BE65159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Compare predictions vs actual over 30 nights</w:t>
            </w:r>
          </w:p>
        </w:tc>
        <w:tc>
          <w:tcPr>
            <w:tcW w:w="1637" w:type="dxa"/>
          </w:tcPr>
          <w:p w14:paraId="4C2225F6" w14:textId="1DCB6B1F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Validation</w:t>
            </w:r>
          </w:p>
        </w:tc>
      </w:tr>
      <w:tr w:rsidR="00FF3FD0" w14:paraId="1A7A729B" w14:textId="77777777" w:rsidTr="00FF3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F624ABA" w14:textId="2724B582" w:rsidR="00FF3FD0" w:rsidRDefault="00FF3FD0" w:rsidP="00FF3FD0">
            <w:pPr>
              <w:ind w:left="0"/>
            </w:pPr>
            <w:r>
              <w:rPr>
                <w:rFonts w:ascii="Aptos Narrow" w:hAnsi="Aptos Narrow"/>
                <w:color w:val="000000"/>
              </w:rPr>
              <w:t>PR-001.1</w:t>
            </w:r>
          </w:p>
        </w:tc>
        <w:tc>
          <w:tcPr>
            <w:tcW w:w="1488" w:type="dxa"/>
          </w:tcPr>
          <w:p w14:paraId="18D97439" w14:textId="1FD9490C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Power Test</w:t>
            </w:r>
          </w:p>
        </w:tc>
        <w:tc>
          <w:tcPr>
            <w:tcW w:w="2902" w:type="dxa"/>
          </w:tcPr>
          <w:p w14:paraId="694C8074" w14:textId="6DD42175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Measure runtime on battery without solar</w:t>
            </w:r>
          </w:p>
        </w:tc>
        <w:tc>
          <w:tcPr>
            <w:tcW w:w="1637" w:type="dxa"/>
          </w:tcPr>
          <w:p w14:paraId="36E8C280" w14:textId="7E146602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Unit Test</w:t>
            </w:r>
          </w:p>
        </w:tc>
      </w:tr>
      <w:tr w:rsidR="00FF3FD0" w14:paraId="2902E552" w14:textId="77777777" w:rsidTr="00FF3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2BDA132" w14:textId="46541012" w:rsidR="00FF3FD0" w:rsidRDefault="00FF3FD0" w:rsidP="00FF3FD0">
            <w:pPr>
              <w:ind w:left="0"/>
            </w:pPr>
            <w:r>
              <w:rPr>
                <w:rFonts w:ascii="Aptos Narrow" w:hAnsi="Aptos Narrow"/>
                <w:color w:val="000000"/>
              </w:rPr>
              <w:t>PR-004.1</w:t>
            </w:r>
          </w:p>
        </w:tc>
        <w:tc>
          <w:tcPr>
            <w:tcW w:w="1488" w:type="dxa"/>
          </w:tcPr>
          <w:p w14:paraId="5FDDD24E" w14:textId="6F9A5921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Field Test</w:t>
            </w:r>
          </w:p>
        </w:tc>
        <w:tc>
          <w:tcPr>
            <w:tcW w:w="2902" w:type="dxa"/>
          </w:tcPr>
          <w:p w14:paraId="5BD9DDB1" w14:textId="0F5A3151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Monitor uptime % over 30 days</w:t>
            </w:r>
          </w:p>
        </w:tc>
        <w:tc>
          <w:tcPr>
            <w:tcW w:w="1637" w:type="dxa"/>
          </w:tcPr>
          <w:p w14:paraId="501AA398" w14:textId="12229A50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Validation</w:t>
            </w:r>
          </w:p>
        </w:tc>
      </w:tr>
      <w:tr w:rsidR="00FF3FD0" w14:paraId="603B325D" w14:textId="77777777" w:rsidTr="00FF3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01C1544" w14:textId="21F96632" w:rsidR="00FF3FD0" w:rsidRDefault="00FF3FD0" w:rsidP="00FF3FD0">
            <w:pPr>
              <w:ind w:left="0"/>
            </w:pPr>
            <w:r>
              <w:rPr>
                <w:rFonts w:ascii="Aptos Narrow" w:hAnsi="Aptos Narrow"/>
                <w:color w:val="000000"/>
              </w:rPr>
              <w:t>ER-001.1</w:t>
            </w:r>
          </w:p>
        </w:tc>
        <w:tc>
          <w:tcPr>
            <w:tcW w:w="1488" w:type="dxa"/>
          </w:tcPr>
          <w:p w14:paraId="50688D32" w14:textId="5486B725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Environmental Test</w:t>
            </w:r>
          </w:p>
        </w:tc>
        <w:tc>
          <w:tcPr>
            <w:tcW w:w="2902" w:type="dxa"/>
          </w:tcPr>
          <w:p w14:paraId="55FD998C" w14:textId="4F2CD63D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Freezer test (-10°C) and heat test (+50°C)</w:t>
            </w:r>
          </w:p>
        </w:tc>
        <w:tc>
          <w:tcPr>
            <w:tcW w:w="1637" w:type="dxa"/>
          </w:tcPr>
          <w:p w14:paraId="7CF864AD" w14:textId="0623CD29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System Test</w:t>
            </w:r>
          </w:p>
        </w:tc>
      </w:tr>
      <w:tr w:rsidR="00FF3FD0" w14:paraId="40766B8C" w14:textId="77777777" w:rsidTr="00FF3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42B379F" w14:textId="77D255F7" w:rsidR="00FF3FD0" w:rsidRDefault="00FF3FD0" w:rsidP="00FF3FD0">
            <w:pPr>
              <w:ind w:left="0"/>
            </w:pPr>
            <w:r>
              <w:rPr>
                <w:rFonts w:ascii="Aptos Narrow" w:hAnsi="Aptos Narrow"/>
                <w:color w:val="000000"/>
              </w:rPr>
              <w:t>SR-002.3</w:t>
            </w:r>
          </w:p>
        </w:tc>
        <w:tc>
          <w:tcPr>
            <w:tcW w:w="1488" w:type="dxa"/>
          </w:tcPr>
          <w:p w14:paraId="5901810A" w14:textId="2682600F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Code Review</w:t>
            </w:r>
          </w:p>
        </w:tc>
        <w:tc>
          <w:tcPr>
            <w:tcW w:w="2902" w:type="dxa"/>
          </w:tcPr>
          <w:p w14:paraId="29C031E7" w14:textId="72ABE1D5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Verify GPS coordinate rounding in export function</w:t>
            </w:r>
          </w:p>
        </w:tc>
        <w:tc>
          <w:tcPr>
            <w:tcW w:w="1637" w:type="dxa"/>
          </w:tcPr>
          <w:p w14:paraId="4D473984" w14:textId="4703A609" w:rsid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Unit Test</w:t>
            </w:r>
          </w:p>
        </w:tc>
      </w:tr>
    </w:tbl>
    <w:p w14:paraId="280B0483" w14:textId="77777777" w:rsidR="00FF3FD0" w:rsidRDefault="00FF3FD0" w:rsidP="00FF3FD0"/>
    <w:p w14:paraId="122E1D6D" w14:textId="77777777" w:rsidR="00FF3FD0" w:rsidRDefault="00FF3FD0">
      <w:pPr>
        <w:rPr>
          <w:rFonts w:asciiTheme="majorHAnsi" w:hAnsiTheme="majorHAnsi"/>
          <w:caps/>
          <w:color w:val="2E2E2E" w:themeColor="accent2"/>
          <w:spacing w:val="14"/>
          <w:sz w:val="26"/>
          <w:szCs w:val="26"/>
        </w:rPr>
      </w:pPr>
      <w:bookmarkStart w:id="11" w:name="_Toc218254233"/>
      <w:r>
        <w:br w:type="page"/>
      </w:r>
    </w:p>
    <w:p w14:paraId="6DA0D3AB" w14:textId="436198C2" w:rsidR="001C7F98" w:rsidRDefault="001C7F98" w:rsidP="00FF3FD0">
      <w:pPr>
        <w:pStyle w:val="Heading1"/>
        <w:numPr>
          <w:ilvl w:val="0"/>
          <w:numId w:val="32"/>
        </w:numPr>
      </w:pPr>
      <w:r>
        <w:lastRenderedPageBreak/>
        <w:t>Risk Register</w:t>
      </w:r>
      <w:bookmarkEnd w:id="11"/>
    </w:p>
    <w:tbl>
      <w:tblPr>
        <w:tblStyle w:val="GridTable1Light"/>
        <w:tblW w:w="9084" w:type="dxa"/>
        <w:tblLook w:val="04A0" w:firstRow="1" w:lastRow="0" w:firstColumn="1" w:lastColumn="0" w:noHBand="0" w:noVBand="1"/>
      </w:tblPr>
      <w:tblGrid>
        <w:gridCol w:w="891"/>
        <w:gridCol w:w="2325"/>
        <w:gridCol w:w="1677"/>
        <w:gridCol w:w="974"/>
        <w:gridCol w:w="3217"/>
      </w:tblGrid>
      <w:tr w:rsidR="00FF3FD0" w:rsidRPr="00FF3FD0" w14:paraId="1841931E" w14:textId="77777777" w:rsidTr="00FF3F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1" w:type="dxa"/>
            <w:hideMark/>
          </w:tcPr>
          <w:p w14:paraId="56A9A864" w14:textId="77777777" w:rsidR="00FF3FD0" w:rsidRPr="00FF3FD0" w:rsidRDefault="00FF3FD0" w:rsidP="00FF3FD0">
            <w:pPr>
              <w:ind w:left="0"/>
              <w:jc w:val="center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Risk ID</w:t>
            </w:r>
          </w:p>
        </w:tc>
        <w:tc>
          <w:tcPr>
            <w:tcW w:w="2325" w:type="dxa"/>
            <w:hideMark/>
          </w:tcPr>
          <w:p w14:paraId="45ADDD6B" w14:textId="77777777" w:rsidR="00FF3FD0" w:rsidRPr="00FF3FD0" w:rsidRDefault="00FF3FD0" w:rsidP="00FF3FD0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Description</w:t>
            </w:r>
          </w:p>
        </w:tc>
        <w:tc>
          <w:tcPr>
            <w:tcW w:w="1677" w:type="dxa"/>
            <w:hideMark/>
          </w:tcPr>
          <w:p w14:paraId="3A142A96" w14:textId="77777777" w:rsidR="00FF3FD0" w:rsidRPr="00FF3FD0" w:rsidRDefault="00FF3FD0" w:rsidP="00FF3FD0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Probability</w:t>
            </w:r>
          </w:p>
        </w:tc>
        <w:tc>
          <w:tcPr>
            <w:tcW w:w="974" w:type="dxa"/>
            <w:hideMark/>
          </w:tcPr>
          <w:p w14:paraId="32B298BB" w14:textId="77777777" w:rsidR="00FF3FD0" w:rsidRPr="00FF3FD0" w:rsidRDefault="00FF3FD0" w:rsidP="00FF3FD0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Impact</w:t>
            </w:r>
          </w:p>
        </w:tc>
        <w:tc>
          <w:tcPr>
            <w:tcW w:w="3217" w:type="dxa"/>
            <w:hideMark/>
          </w:tcPr>
          <w:p w14:paraId="089A086B" w14:textId="77777777" w:rsidR="00FF3FD0" w:rsidRPr="00FF3FD0" w:rsidRDefault="00FF3FD0" w:rsidP="00FF3FD0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Mitigation</w:t>
            </w:r>
          </w:p>
        </w:tc>
      </w:tr>
      <w:tr w:rsidR="00FF3FD0" w:rsidRPr="00FF3FD0" w14:paraId="195CC16A" w14:textId="77777777" w:rsidTr="00FF3FD0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1" w:type="dxa"/>
            <w:hideMark/>
          </w:tcPr>
          <w:p w14:paraId="26B599C0" w14:textId="77777777" w:rsidR="00FF3FD0" w:rsidRPr="00FF3FD0" w:rsidRDefault="00FF3FD0" w:rsidP="00FF3FD0">
            <w:pPr>
              <w:ind w:left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R-001</w:t>
            </w:r>
          </w:p>
        </w:tc>
        <w:tc>
          <w:tcPr>
            <w:tcW w:w="2325" w:type="dxa"/>
            <w:hideMark/>
          </w:tcPr>
          <w:p w14:paraId="1FD828E7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proofErr w:type="spellStart"/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WiFi</w:t>
            </w:r>
            <w:proofErr w:type="spellEnd"/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 xml:space="preserve"> range insufficient at mounting location</w:t>
            </w:r>
          </w:p>
        </w:tc>
        <w:tc>
          <w:tcPr>
            <w:tcW w:w="1677" w:type="dxa"/>
            <w:hideMark/>
          </w:tcPr>
          <w:p w14:paraId="42A5EAB4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Medium</w:t>
            </w:r>
          </w:p>
        </w:tc>
        <w:tc>
          <w:tcPr>
            <w:tcW w:w="974" w:type="dxa"/>
            <w:hideMark/>
          </w:tcPr>
          <w:p w14:paraId="7229CB7C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High</w:t>
            </w:r>
          </w:p>
        </w:tc>
        <w:tc>
          <w:tcPr>
            <w:tcW w:w="3217" w:type="dxa"/>
            <w:hideMark/>
          </w:tcPr>
          <w:p w14:paraId="48705AEB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 xml:space="preserve">Pre-test signal </w:t>
            </w:r>
            <w:proofErr w:type="gramStart"/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strength;</w:t>
            </w:r>
            <w:proofErr w:type="gramEnd"/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 xml:space="preserve"> Option to use ESP32 with external antenna or add </w:t>
            </w:r>
            <w:proofErr w:type="spellStart"/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WiFi</w:t>
            </w:r>
            <w:proofErr w:type="spellEnd"/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 xml:space="preserve"> repeater</w:t>
            </w:r>
          </w:p>
        </w:tc>
      </w:tr>
      <w:tr w:rsidR="00FF3FD0" w:rsidRPr="00FF3FD0" w14:paraId="6D9CD4AE" w14:textId="77777777" w:rsidTr="00FF3FD0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1" w:type="dxa"/>
            <w:hideMark/>
          </w:tcPr>
          <w:p w14:paraId="1674C365" w14:textId="77777777" w:rsidR="00FF3FD0" w:rsidRPr="00FF3FD0" w:rsidRDefault="00FF3FD0" w:rsidP="00FF3FD0">
            <w:pPr>
              <w:ind w:left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R-002</w:t>
            </w:r>
          </w:p>
        </w:tc>
        <w:tc>
          <w:tcPr>
            <w:tcW w:w="2325" w:type="dxa"/>
            <w:hideMark/>
          </w:tcPr>
          <w:p w14:paraId="1878C2E6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Condensation inside enclosure</w:t>
            </w:r>
          </w:p>
        </w:tc>
        <w:tc>
          <w:tcPr>
            <w:tcW w:w="1677" w:type="dxa"/>
            <w:hideMark/>
          </w:tcPr>
          <w:p w14:paraId="6BD9B6C9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High</w:t>
            </w:r>
          </w:p>
        </w:tc>
        <w:tc>
          <w:tcPr>
            <w:tcW w:w="974" w:type="dxa"/>
            <w:hideMark/>
          </w:tcPr>
          <w:p w14:paraId="1A4636EE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Medium</w:t>
            </w:r>
          </w:p>
        </w:tc>
        <w:tc>
          <w:tcPr>
            <w:tcW w:w="3217" w:type="dxa"/>
            <w:hideMark/>
          </w:tcPr>
          <w:p w14:paraId="12B61052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 xml:space="preserve">Add desiccant packets; Use breather vents with membranes; Test in </w:t>
            </w:r>
            <w:proofErr w:type="spellStart"/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freezer→warm</w:t>
            </w:r>
            <w:proofErr w:type="spellEnd"/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 xml:space="preserve"> cycle</w:t>
            </w:r>
          </w:p>
        </w:tc>
      </w:tr>
      <w:tr w:rsidR="00FF3FD0" w:rsidRPr="00FF3FD0" w14:paraId="3AE57A8C" w14:textId="77777777" w:rsidTr="00FF3FD0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1" w:type="dxa"/>
            <w:hideMark/>
          </w:tcPr>
          <w:p w14:paraId="34980E93" w14:textId="77777777" w:rsidR="00FF3FD0" w:rsidRPr="00FF3FD0" w:rsidRDefault="00FF3FD0" w:rsidP="00FF3FD0">
            <w:pPr>
              <w:ind w:left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R-003</w:t>
            </w:r>
          </w:p>
        </w:tc>
        <w:tc>
          <w:tcPr>
            <w:tcW w:w="2325" w:type="dxa"/>
            <w:hideMark/>
          </w:tcPr>
          <w:p w14:paraId="4873DE84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Battery insufficient for cloudy periods</w:t>
            </w:r>
          </w:p>
        </w:tc>
        <w:tc>
          <w:tcPr>
            <w:tcW w:w="1677" w:type="dxa"/>
            <w:hideMark/>
          </w:tcPr>
          <w:p w14:paraId="202C41E0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Medium</w:t>
            </w:r>
          </w:p>
        </w:tc>
        <w:tc>
          <w:tcPr>
            <w:tcW w:w="974" w:type="dxa"/>
            <w:hideMark/>
          </w:tcPr>
          <w:p w14:paraId="5CE7F2A2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High</w:t>
            </w:r>
          </w:p>
        </w:tc>
        <w:tc>
          <w:tcPr>
            <w:tcW w:w="3217" w:type="dxa"/>
            <w:hideMark/>
          </w:tcPr>
          <w:p w14:paraId="49541CE6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Oversize battery pack; Add low-power mode; Monitor battery voltage and alert</w:t>
            </w:r>
          </w:p>
        </w:tc>
      </w:tr>
      <w:tr w:rsidR="00FF3FD0" w:rsidRPr="00FF3FD0" w14:paraId="3E82D13D" w14:textId="77777777" w:rsidTr="00FF3FD0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1" w:type="dxa"/>
            <w:hideMark/>
          </w:tcPr>
          <w:p w14:paraId="109B2248" w14:textId="77777777" w:rsidR="00FF3FD0" w:rsidRPr="00FF3FD0" w:rsidRDefault="00FF3FD0" w:rsidP="00FF3FD0">
            <w:pPr>
              <w:ind w:left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R-004</w:t>
            </w:r>
          </w:p>
        </w:tc>
        <w:tc>
          <w:tcPr>
            <w:tcW w:w="2325" w:type="dxa"/>
            <w:hideMark/>
          </w:tcPr>
          <w:p w14:paraId="2A7EDA55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Camera focus/exposure incorrect for night sky</w:t>
            </w:r>
          </w:p>
        </w:tc>
        <w:tc>
          <w:tcPr>
            <w:tcW w:w="1677" w:type="dxa"/>
            <w:hideMark/>
          </w:tcPr>
          <w:p w14:paraId="5F8AAEDE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Medium</w:t>
            </w:r>
          </w:p>
        </w:tc>
        <w:tc>
          <w:tcPr>
            <w:tcW w:w="974" w:type="dxa"/>
            <w:hideMark/>
          </w:tcPr>
          <w:p w14:paraId="66635922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Medium</w:t>
            </w:r>
          </w:p>
        </w:tc>
        <w:tc>
          <w:tcPr>
            <w:tcW w:w="3217" w:type="dxa"/>
            <w:hideMark/>
          </w:tcPr>
          <w:p w14:paraId="0C5F4911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Manual focus lock; Test multiple exposure settings; Add auto-adjustment algorithm</w:t>
            </w:r>
          </w:p>
        </w:tc>
      </w:tr>
      <w:tr w:rsidR="00FF3FD0" w:rsidRPr="00FF3FD0" w14:paraId="0AC10682" w14:textId="77777777" w:rsidTr="00FF3FD0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1" w:type="dxa"/>
            <w:hideMark/>
          </w:tcPr>
          <w:p w14:paraId="3BA1F69D" w14:textId="77777777" w:rsidR="00FF3FD0" w:rsidRPr="00FF3FD0" w:rsidRDefault="00FF3FD0" w:rsidP="00FF3FD0">
            <w:pPr>
              <w:ind w:left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R-005</w:t>
            </w:r>
          </w:p>
        </w:tc>
        <w:tc>
          <w:tcPr>
            <w:tcW w:w="2325" w:type="dxa"/>
            <w:hideMark/>
          </w:tcPr>
          <w:p w14:paraId="4F7EBCA0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Light pollution from nearby sources</w:t>
            </w:r>
          </w:p>
        </w:tc>
        <w:tc>
          <w:tcPr>
            <w:tcW w:w="1677" w:type="dxa"/>
            <w:hideMark/>
          </w:tcPr>
          <w:p w14:paraId="4C172CED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Low</w:t>
            </w:r>
          </w:p>
        </w:tc>
        <w:tc>
          <w:tcPr>
            <w:tcW w:w="974" w:type="dxa"/>
            <w:hideMark/>
          </w:tcPr>
          <w:p w14:paraId="30236208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Medium</w:t>
            </w:r>
          </w:p>
        </w:tc>
        <w:tc>
          <w:tcPr>
            <w:tcW w:w="3217" w:type="dxa"/>
            <w:hideMark/>
          </w:tcPr>
          <w:p w14:paraId="58748FE4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Site survey before installation; Use baffles/shielding; Document in metadata</w:t>
            </w:r>
          </w:p>
        </w:tc>
      </w:tr>
      <w:tr w:rsidR="00FF3FD0" w:rsidRPr="00FF3FD0" w14:paraId="23C9D4EA" w14:textId="77777777" w:rsidTr="00FF3FD0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1" w:type="dxa"/>
            <w:hideMark/>
          </w:tcPr>
          <w:p w14:paraId="2A235330" w14:textId="77777777" w:rsidR="00FF3FD0" w:rsidRPr="00FF3FD0" w:rsidRDefault="00FF3FD0" w:rsidP="00FF3FD0">
            <w:pPr>
              <w:ind w:left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R-006</w:t>
            </w:r>
          </w:p>
        </w:tc>
        <w:tc>
          <w:tcPr>
            <w:tcW w:w="2325" w:type="dxa"/>
            <w:hideMark/>
          </w:tcPr>
          <w:p w14:paraId="283B277D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SD card corruption from power loss</w:t>
            </w:r>
          </w:p>
        </w:tc>
        <w:tc>
          <w:tcPr>
            <w:tcW w:w="1677" w:type="dxa"/>
            <w:hideMark/>
          </w:tcPr>
          <w:p w14:paraId="0066B218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Medium</w:t>
            </w:r>
          </w:p>
        </w:tc>
        <w:tc>
          <w:tcPr>
            <w:tcW w:w="974" w:type="dxa"/>
            <w:hideMark/>
          </w:tcPr>
          <w:p w14:paraId="7ECAE15C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Medium</w:t>
            </w:r>
          </w:p>
        </w:tc>
        <w:tc>
          <w:tcPr>
            <w:tcW w:w="3217" w:type="dxa"/>
            <w:hideMark/>
          </w:tcPr>
          <w:p w14:paraId="483491CA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Use industrial-grade SD card; Implement atomic writes; Regular backup to server</w:t>
            </w:r>
          </w:p>
        </w:tc>
      </w:tr>
      <w:tr w:rsidR="00FF3FD0" w:rsidRPr="00FF3FD0" w14:paraId="6B7A5BBA" w14:textId="77777777" w:rsidTr="00FF3FD0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1" w:type="dxa"/>
            <w:hideMark/>
          </w:tcPr>
          <w:p w14:paraId="10F9E961" w14:textId="77777777" w:rsidR="00FF3FD0" w:rsidRPr="00FF3FD0" w:rsidRDefault="00FF3FD0" w:rsidP="00FF3FD0">
            <w:pPr>
              <w:ind w:left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R-007</w:t>
            </w:r>
          </w:p>
        </w:tc>
        <w:tc>
          <w:tcPr>
            <w:tcW w:w="2325" w:type="dxa"/>
            <w:hideMark/>
          </w:tcPr>
          <w:p w14:paraId="5E7AF5F1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Insufficient training data for ML model</w:t>
            </w:r>
          </w:p>
        </w:tc>
        <w:tc>
          <w:tcPr>
            <w:tcW w:w="1677" w:type="dxa"/>
            <w:hideMark/>
          </w:tcPr>
          <w:p w14:paraId="2E3A183C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Medium</w:t>
            </w:r>
          </w:p>
        </w:tc>
        <w:tc>
          <w:tcPr>
            <w:tcW w:w="974" w:type="dxa"/>
            <w:hideMark/>
          </w:tcPr>
          <w:p w14:paraId="05C08F0A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Low</w:t>
            </w:r>
          </w:p>
        </w:tc>
        <w:tc>
          <w:tcPr>
            <w:tcW w:w="3217" w:type="dxa"/>
            <w:hideMark/>
          </w:tcPr>
          <w:p w14:paraId="473C32EC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Start with rule-based algorithm; Collect 60+ days before ML; Label data manually initially</w:t>
            </w:r>
          </w:p>
        </w:tc>
      </w:tr>
      <w:tr w:rsidR="00FF3FD0" w:rsidRPr="00FF3FD0" w14:paraId="6F1A738D" w14:textId="77777777" w:rsidTr="00FF3FD0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1" w:type="dxa"/>
            <w:hideMark/>
          </w:tcPr>
          <w:p w14:paraId="501DE029" w14:textId="77777777" w:rsidR="00FF3FD0" w:rsidRPr="00FF3FD0" w:rsidRDefault="00FF3FD0" w:rsidP="00FF3FD0">
            <w:pPr>
              <w:ind w:left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R-008</w:t>
            </w:r>
          </w:p>
        </w:tc>
        <w:tc>
          <w:tcPr>
            <w:tcW w:w="2325" w:type="dxa"/>
            <w:hideMark/>
          </w:tcPr>
          <w:p w14:paraId="252D6CD2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Wildlife interference (birds, insects)</w:t>
            </w:r>
          </w:p>
        </w:tc>
        <w:tc>
          <w:tcPr>
            <w:tcW w:w="1677" w:type="dxa"/>
            <w:hideMark/>
          </w:tcPr>
          <w:p w14:paraId="5AB48BA7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Low</w:t>
            </w:r>
          </w:p>
        </w:tc>
        <w:tc>
          <w:tcPr>
            <w:tcW w:w="974" w:type="dxa"/>
            <w:hideMark/>
          </w:tcPr>
          <w:p w14:paraId="5B5E7DED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Low</w:t>
            </w:r>
          </w:p>
        </w:tc>
        <w:tc>
          <w:tcPr>
            <w:tcW w:w="3217" w:type="dxa"/>
            <w:hideMark/>
          </w:tcPr>
          <w:p w14:paraId="5311DB64" w14:textId="77777777" w:rsidR="00FF3FD0" w:rsidRPr="00FF3FD0" w:rsidRDefault="00FF3FD0" w:rsidP="00FF3FD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</w:pPr>
            <w:r w:rsidRPr="00FF3FD0">
              <w:rPr>
                <w:rFonts w:ascii="Aptos Narrow" w:eastAsia="Times New Roman" w:hAnsi="Aptos Narrow" w:cs="Times New Roman"/>
                <w:color w:val="000000"/>
                <w:lang w:val="en-GB" w:eastAsia="en-GB"/>
              </w:rPr>
              <w:t>Smooth enclosure design; Regular cleaning schedule; Accept as limitation</w:t>
            </w:r>
          </w:p>
        </w:tc>
      </w:tr>
    </w:tbl>
    <w:p w14:paraId="58BB85EE" w14:textId="77777777" w:rsidR="001C7F98" w:rsidRPr="001C7F98" w:rsidRDefault="001C7F98" w:rsidP="001C7F98">
      <w:pPr>
        <w:pStyle w:val="Heading1"/>
      </w:pPr>
    </w:p>
    <w:sectPr w:rsidR="001C7F98" w:rsidRPr="001C7F98" w:rsidSect="006272E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F3E35" w14:textId="77777777" w:rsidR="00BF642F" w:rsidRDefault="00BF642F">
      <w:pPr>
        <w:spacing w:after="0" w:line="240" w:lineRule="auto"/>
      </w:pPr>
      <w:r>
        <w:separator/>
      </w:r>
    </w:p>
    <w:p w14:paraId="20325225" w14:textId="77777777" w:rsidR="00BF642F" w:rsidRDefault="00BF642F"/>
  </w:endnote>
  <w:endnote w:type="continuationSeparator" w:id="0">
    <w:p w14:paraId="43F6BB30" w14:textId="77777777" w:rsidR="00BF642F" w:rsidRDefault="00BF642F">
      <w:pPr>
        <w:spacing w:after="0" w:line="240" w:lineRule="auto"/>
      </w:pPr>
      <w:r>
        <w:continuationSeparator/>
      </w:r>
    </w:p>
    <w:p w14:paraId="6B77F3E8" w14:textId="77777777" w:rsidR="00BF642F" w:rsidRDefault="00BF64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8B2BC" w14:textId="77777777" w:rsidR="00696D06" w:rsidRDefault="00696D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67FDE" w14:textId="77777777" w:rsidR="00B979D8" w:rsidRDefault="00917394">
    <w:pPr>
      <w:pStyle w:val="Footer"/>
    </w:pPr>
    <w:r>
      <w:rPr>
        <w:lang w:val="en-GB" w:bidi="en-GB"/>
      </w:rPr>
      <w:fldChar w:fldCharType="begin"/>
    </w:r>
    <w:r>
      <w:rPr>
        <w:lang w:val="en-GB" w:bidi="en-GB"/>
      </w:rPr>
      <w:instrText xml:space="preserve"> PAGE   \* MERGEFORMAT </w:instrText>
    </w:r>
    <w:r>
      <w:rPr>
        <w:lang w:val="en-GB" w:bidi="en-GB"/>
      </w:rPr>
      <w:fldChar w:fldCharType="separate"/>
    </w:r>
    <w:r>
      <w:rPr>
        <w:noProof/>
        <w:lang w:val="en-GB" w:bidi="en-GB"/>
      </w:rPr>
      <w:t>2</w:t>
    </w:r>
    <w:r>
      <w:rPr>
        <w:noProof/>
        <w:lang w:val="en-GB" w:bidi="en-GB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4C51C" w14:textId="77777777" w:rsidR="00696D06" w:rsidRDefault="00696D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55DAB" w14:textId="77777777" w:rsidR="00BF642F" w:rsidRDefault="00BF642F">
      <w:pPr>
        <w:spacing w:after="0" w:line="240" w:lineRule="auto"/>
      </w:pPr>
      <w:r>
        <w:separator/>
      </w:r>
    </w:p>
    <w:p w14:paraId="68D7335F" w14:textId="77777777" w:rsidR="00BF642F" w:rsidRDefault="00BF642F"/>
  </w:footnote>
  <w:footnote w:type="continuationSeparator" w:id="0">
    <w:p w14:paraId="3D9BB4C4" w14:textId="77777777" w:rsidR="00BF642F" w:rsidRDefault="00BF642F">
      <w:pPr>
        <w:spacing w:after="0" w:line="240" w:lineRule="auto"/>
      </w:pPr>
      <w:r>
        <w:continuationSeparator/>
      </w:r>
    </w:p>
    <w:p w14:paraId="1972903B" w14:textId="77777777" w:rsidR="00BF642F" w:rsidRDefault="00BF64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B39CB" w14:textId="77777777" w:rsidR="00696D06" w:rsidRDefault="00696D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9916C" w14:textId="77777777" w:rsidR="00696D06" w:rsidRDefault="00696D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74518" w14:textId="77777777" w:rsidR="00696D06" w:rsidRDefault="00696D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CB2B84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4D0BEC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9F4F2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DF41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3661F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99E70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24A6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4FA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3DE119D"/>
    <w:multiLevelType w:val="hybridMultilevel"/>
    <w:tmpl w:val="AF26C4C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5552C83"/>
    <w:multiLevelType w:val="multilevel"/>
    <w:tmpl w:val="9B548F9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0BC1114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7C054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1A17F08"/>
    <w:multiLevelType w:val="hybridMultilevel"/>
    <w:tmpl w:val="65CA60A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142AE80A">
      <w:start w:val="1"/>
      <w:numFmt w:val="decimal"/>
      <w:lvlText w:val="%2.1"/>
      <w:lvlJc w:val="left"/>
      <w:pPr>
        <w:ind w:left="1800" w:hanging="360"/>
      </w:pPr>
      <w:rPr>
        <w:rFonts w:hint="default"/>
      </w:rPr>
    </w:lvl>
    <w:lvl w:ilvl="2" w:tplc="142AE80A">
      <w:start w:val="1"/>
      <w:numFmt w:val="decimal"/>
      <w:lvlText w:val="%3.1"/>
      <w:lvlJc w:val="left"/>
      <w:pPr>
        <w:ind w:left="270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25E5494"/>
    <w:multiLevelType w:val="multilevel"/>
    <w:tmpl w:val="00B0C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FD039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8384027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B042426"/>
    <w:multiLevelType w:val="multilevel"/>
    <w:tmpl w:val="2026C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5C364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805715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85E4A1F"/>
    <w:multiLevelType w:val="multilevel"/>
    <w:tmpl w:val="B006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5B69D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F40AC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1F339A2"/>
    <w:multiLevelType w:val="hybridMultilevel"/>
    <w:tmpl w:val="55B457A0"/>
    <w:lvl w:ilvl="0" w:tplc="142AE80A">
      <w:start w:val="1"/>
      <w:numFmt w:val="decimal"/>
      <w:lvlText w:val="%1.1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FB0E3A"/>
    <w:multiLevelType w:val="multilevel"/>
    <w:tmpl w:val="D6E81B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24" w15:restartNumberingAfterBreak="0">
    <w:nsid w:val="497C6A85"/>
    <w:multiLevelType w:val="multilevel"/>
    <w:tmpl w:val="969A2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094B0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359539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927693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00A242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0126781"/>
    <w:multiLevelType w:val="hybridMultilevel"/>
    <w:tmpl w:val="7C8A26C8"/>
    <w:lvl w:ilvl="0" w:tplc="FFFFFFFF">
      <w:start w:val="1"/>
      <w:numFmt w:val="decimal"/>
      <w:lvlText w:val="1.%1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32300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04B57F3"/>
    <w:multiLevelType w:val="multilevel"/>
    <w:tmpl w:val="B17ED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3C7221"/>
    <w:multiLevelType w:val="multilevel"/>
    <w:tmpl w:val="34CAA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2268E5"/>
    <w:multiLevelType w:val="multilevel"/>
    <w:tmpl w:val="BC440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3D3E2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C7D4F7D"/>
    <w:multiLevelType w:val="hybridMultilevel"/>
    <w:tmpl w:val="465485F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D1638CF"/>
    <w:multiLevelType w:val="multilevel"/>
    <w:tmpl w:val="5C7EBD96"/>
    <w:lvl w:ilvl="0">
      <w:start w:val="1"/>
      <w:numFmt w:val="lowerRoman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6E017C94"/>
    <w:multiLevelType w:val="multilevel"/>
    <w:tmpl w:val="2072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2B3F65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9" w15:restartNumberingAfterBreak="0">
    <w:nsid w:val="6FAC66F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120326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38633A6"/>
    <w:multiLevelType w:val="multilevel"/>
    <w:tmpl w:val="3EFCC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6E622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B996946"/>
    <w:multiLevelType w:val="multilevel"/>
    <w:tmpl w:val="D920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A728BD"/>
    <w:multiLevelType w:val="hybridMultilevel"/>
    <w:tmpl w:val="7C8A26C8"/>
    <w:lvl w:ilvl="0" w:tplc="E07EEEC8">
      <w:start w:val="1"/>
      <w:numFmt w:val="decimal"/>
      <w:lvlText w:val="1.%1"/>
      <w:lvlJc w:val="left"/>
      <w:pPr>
        <w:ind w:left="180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262001"/>
    <w:multiLevelType w:val="multilevel"/>
    <w:tmpl w:val="0DD4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491671">
    <w:abstractNumId w:val="23"/>
  </w:num>
  <w:num w:numId="2" w16cid:durableId="570502389">
    <w:abstractNumId w:val="0"/>
  </w:num>
  <w:num w:numId="3" w16cid:durableId="323555108">
    <w:abstractNumId w:val="1"/>
  </w:num>
  <w:num w:numId="4" w16cid:durableId="1592667148">
    <w:abstractNumId w:val="2"/>
  </w:num>
  <w:num w:numId="5" w16cid:durableId="389812469">
    <w:abstractNumId w:val="3"/>
  </w:num>
  <w:num w:numId="6" w16cid:durableId="332532559">
    <w:abstractNumId w:val="36"/>
  </w:num>
  <w:num w:numId="7" w16cid:durableId="1485317437">
    <w:abstractNumId w:val="4"/>
  </w:num>
  <w:num w:numId="8" w16cid:durableId="997462330">
    <w:abstractNumId w:val="5"/>
  </w:num>
  <w:num w:numId="9" w16cid:durableId="1996685914">
    <w:abstractNumId w:val="6"/>
  </w:num>
  <w:num w:numId="10" w16cid:durableId="1683969553">
    <w:abstractNumId w:val="7"/>
  </w:num>
  <w:num w:numId="11" w16cid:durableId="1349258379">
    <w:abstractNumId w:val="9"/>
  </w:num>
  <w:num w:numId="12" w16cid:durableId="923950417">
    <w:abstractNumId w:val="38"/>
  </w:num>
  <w:num w:numId="13" w16cid:durableId="638655943">
    <w:abstractNumId w:val="10"/>
  </w:num>
  <w:num w:numId="14" w16cid:durableId="1160266139">
    <w:abstractNumId w:val="18"/>
  </w:num>
  <w:num w:numId="15" w16cid:durableId="9201689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86958807">
    <w:abstractNumId w:val="37"/>
  </w:num>
  <w:num w:numId="17" w16cid:durableId="1062602381">
    <w:abstractNumId w:val="43"/>
  </w:num>
  <w:num w:numId="18" w16cid:durableId="228809737">
    <w:abstractNumId w:val="45"/>
  </w:num>
  <w:num w:numId="19" w16cid:durableId="939262591">
    <w:abstractNumId w:val="8"/>
  </w:num>
  <w:num w:numId="20" w16cid:durableId="1371950575">
    <w:abstractNumId w:val="12"/>
  </w:num>
  <w:num w:numId="21" w16cid:durableId="454373717">
    <w:abstractNumId w:val="22"/>
  </w:num>
  <w:num w:numId="22" w16cid:durableId="1466121019">
    <w:abstractNumId w:val="44"/>
  </w:num>
  <w:num w:numId="23" w16cid:durableId="2070761795">
    <w:abstractNumId w:val="29"/>
  </w:num>
  <w:num w:numId="24" w16cid:durableId="1231232571">
    <w:abstractNumId w:val="35"/>
  </w:num>
  <w:num w:numId="25" w16cid:durableId="26950619">
    <w:abstractNumId w:val="39"/>
  </w:num>
  <w:num w:numId="26" w16cid:durableId="519128948">
    <w:abstractNumId w:val="28"/>
  </w:num>
  <w:num w:numId="27" w16cid:durableId="1495562363">
    <w:abstractNumId w:val="34"/>
  </w:num>
  <w:num w:numId="28" w16cid:durableId="776750393">
    <w:abstractNumId w:val="41"/>
  </w:num>
  <w:num w:numId="29" w16cid:durableId="230166303">
    <w:abstractNumId w:val="27"/>
  </w:num>
  <w:num w:numId="30" w16cid:durableId="902179527">
    <w:abstractNumId w:val="25"/>
  </w:num>
  <w:num w:numId="31" w16cid:durableId="291593228">
    <w:abstractNumId w:val="11"/>
  </w:num>
  <w:num w:numId="32" w16cid:durableId="481625163">
    <w:abstractNumId w:val="30"/>
  </w:num>
  <w:num w:numId="33" w16cid:durableId="2088645152">
    <w:abstractNumId w:val="17"/>
  </w:num>
  <w:num w:numId="34" w16cid:durableId="831025785">
    <w:abstractNumId w:val="32"/>
  </w:num>
  <w:num w:numId="35" w16cid:durableId="355235121">
    <w:abstractNumId w:val="15"/>
  </w:num>
  <w:num w:numId="36" w16cid:durableId="1998341040">
    <w:abstractNumId w:val="40"/>
  </w:num>
  <w:num w:numId="37" w16cid:durableId="1755316996">
    <w:abstractNumId w:val="26"/>
  </w:num>
  <w:num w:numId="38" w16cid:durableId="1930119474">
    <w:abstractNumId w:val="21"/>
  </w:num>
  <w:num w:numId="39" w16cid:durableId="1147088199">
    <w:abstractNumId w:val="31"/>
  </w:num>
  <w:num w:numId="40" w16cid:durableId="2004627144">
    <w:abstractNumId w:val="33"/>
  </w:num>
  <w:num w:numId="41" w16cid:durableId="1186866469">
    <w:abstractNumId w:val="24"/>
  </w:num>
  <w:num w:numId="42" w16cid:durableId="30957188">
    <w:abstractNumId w:val="19"/>
  </w:num>
  <w:num w:numId="43" w16cid:durableId="1257055865">
    <w:abstractNumId w:val="13"/>
  </w:num>
  <w:num w:numId="44" w16cid:durableId="1445689051">
    <w:abstractNumId w:val="16"/>
  </w:num>
  <w:num w:numId="45" w16cid:durableId="1350520156">
    <w:abstractNumId w:val="14"/>
  </w:num>
  <w:num w:numId="46" w16cid:durableId="1743795473">
    <w:abstractNumId w:val="42"/>
  </w:num>
  <w:num w:numId="47" w16cid:durableId="12390957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F98"/>
    <w:rsid w:val="00051678"/>
    <w:rsid w:val="00080C63"/>
    <w:rsid w:val="000B419A"/>
    <w:rsid w:val="000C47C7"/>
    <w:rsid w:val="000D1F66"/>
    <w:rsid w:val="000D3390"/>
    <w:rsid w:val="00142A14"/>
    <w:rsid w:val="001800F8"/>
    <w:rsid w:val="00195DAE"/>
    <w:rsid w:val="001C7F98"/>
    <w:rsid w:val="002045B5"/>
    <w:rsid w:val="00285F1F"/>
    <w:rsid w:val="00294C3F"/>
    <w:rsid w:val="002C1552"/>
    <w:rsid w:val="00303660"/>
    <w:rsid w:val="00315E05"/>
    <w:rsid w:val="00326161"/>
    <w:rsid w:val="0034617C"/>
    <w:rsid w:val="00356102"/>
    <w:rsid w:val="003B0C99"/>
    <w:rsid w:val="003F2336"/>
    <w:rsid w:val="003F397A"/>
    <w:rsid w:val="003F3D12"/>
    <w:rsid w:val="004343C1"/>
    <w:rsid w:val="004C0D7C"/>
    <w:rsid w:val="00521179"/>
    <w:rsid w:val="0055429E"/>
    <w:rsid w:val="00567C7E"/>
    <w:rsid w:val="005C7BF4"/>
    <w:rsid w:val="00600A20"/>
    <w:rsid w:val="006272EE"/>
    <w:rsid w:val="00696D06"/>
    <w:rsid w:val="006B6AF4"/>
    <w:rsid w:val="007002A7"/>
    <w:rsid w:val="00721AE6"/>
    <w:rsid w:val="00740829"/>
    <w:rsid w:val="00793758"/>
    <w:rsid w:val="007A06AE"/>
    <w:rsid w:val="00807F4F"/>
    <w:rsid w:val="00814746"/>
    <w:rsid w:val="00851BEE"/>
    <w:rsid w:val="00890F29"/>
    <w:rsid w:val="008D7237"/>
    <w:rsid w:val="00917394"/>
    <w:rsid w:val="00926918"/>
    <w:rsid w:val="009866E2"/>
    <w:rsid w:val="00A40744"/>
    <w:rsid w:val="00AE3359"/>
    <w:rsid w:val="00B51EB3"/>
    <w:rsid w:val="00B979D8"/>
    <w:rsid w:val="00BB1F80"/>
    <w:rsid w:val="00BB7054"/>
    <w:rsid w:val="00BF642F"/>
    <w:rsid w:val="00C11B7B"/>
    <w:rsid w:val="00CF7F3E"/>
    <w:rsid w:val="00DB445C"/>
    <w:rsid w:val="00E129F9"/>
    <w:rsid w:val="00E33D83"/>
    <w:rsid w:val="00E60CF9"/>
    <w:rsid w:val="00EB256F"/>
    <w:rsid w:val="00F257BB"/>
    <w:rsid w:val="00FB1001"/>
    <w:rsid w:val="00FF3EFE"/>
    <w:rsid w:val="00FF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13270A"/>
  <w15:chartTrackingRefBased/>
  <w15:docId w15:val="{C1155626-07A4-40B7-AF6B-6653F6273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FD0"/>
  </w:style>
  <w:style w:type="paragraph" w:styleId="Heading1">
    <w:name w:val="heading 1"/>
    <w:basedOn w:val="Normal"/>
    <w:link w:val="Heading1Char"/>
    <w:uiPriority w:val="9"/>
    <w:qFormat/>
    <w:rsid w:val="00740829"/>
    <w:pPr>
      <w:spacing w:before="600" w:after="60"/>
      <w:ind w:left="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3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535353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F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73737" w:themeColor="accent1" w:themeShade="7F"/>
      <w:sz w:val="24"/>
      <w:szCs w:val="24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740829"/>
    <w:pPr>
      <w:spacing w:before="40" w:after="0"/>
      <w:ind w:left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740829"/>
    <w:pPr>
      <w:spacing w:before="40" w:after="0"/>
      <w:ind w:left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Heading7">
    <w:name w:val="heading 7"/>
    <w:basedOn w:val="Normal"/>
    <w:link w:val="Heading7Char"/>
    <w:uiPriority w:val="9"/>
    <w:semiHidden/>
    <w:unhideWhenUsed/>
    <w:qFormat/>
    <w:rsid w:val="00740829"/>
    <w:pPr>
      <w:spacing w:before="40" w:after="0"/>
      <w:ind w:left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Heading8">
    <w:name w:val="heading 8"/>
    <w:basedOn w:val="Normal"/>
    <w:link w:val="Heading8Char"/>
    <w:uiPriority w:val="9"/>
    <w:semiHidden/>
    <w:unhideWhenUsed/>
    <w:qFormat/>
    <w:rsid w:val="00740829"/>
    <w:pPr>
      <w:spacing w:before="40" w:after="0"/>
      <w:ind w:left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rsid w:val="00740829"/>
    <w:pPr>
      <w:spacing w:before="40" w:after="0"/>
      <w:ind w:left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3F2336"/>
    <w:rPr>
      <w:rFonts w:asciiTheme="majorHAnsi" w:eastAsiaTheme="majorEastAsia" w:hAnsiTheme="majorHAnsi" w:cstheme="majorBidi"/>
      <w:color w:val="535353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rsid w:val="00BB1F80"/>
    <w:pPr>
      <w:spacing w:after="200" w:line="240" w:lineRule="auto"/>
    </w:pPr>
    <w:rPr>
      <w:i/>
      <w:iCs/>
      <w:szCs w:val="18"/>
    </w:rPr>
  </w:style>
  <w:style w:type="paragraph" w:styleId="Title">
    <w:name w:val="Title"/>
    <w:basedOn w:val="Normal"/>
    <w:link w:val="TitleChar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Date">
    <w:name w:val="Date"/>
    <w:basedOn w:val="Normal"/>
    <w:next w:val="Title"/>
    <w:link w:val="DateChar"/>
    <w:uiPriority w:val="2"/>
    <w:qFormat/>
    <w:pPr>
      <w:spacing w:after="360"/>
      <w:ind w:left="0"/>
    </w:pPr>
    <w:rPr>
      <w:sz w:val="28"/>
    </w:rPr>
  </w:style>
  <w:style w:type="character" w:customStyle="1" w:styleId="DateChar">
    <w:name w:val="Date Char"/>
    <w:basedOn w:val="DefaultParagraphFont"/>
    <w:link w:val="Date"/>
    <w:uiPriority w:val="2"/>
    <w:rPr>
      <w:sz w:val="28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olor w:val="2E2E2E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2E2E2E" w:themeColor="accen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</w:rPr>
  </w:style>
  <w:style w:type="character" w:styleId="Strong">
    <w:name w:val="Strong"/>
    <w:basedOn w:val="DefaultParagraphFont"/>
    <w:uiPriority w:val="22"/>
    <w:unhideWhenUsed/>
    <w:qFormat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707070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15"/>
      <w:sz w:val="32"/>
    </w:rPr>
  </w:style>
  <w:style w:type="character" w:styleId="PlaceholderText">
    <w:name w:val="Placeholder Text"/>
    <w:basedOn w:val="DefaultParagraphFont"/>
    <w:uiPriority w:val="99"/>
    <w:semiHidden/>
    <w:rsid w:val="00793758"/>
    <w:rPr>
      <w:color w:val="707070" w:themeColor="text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1F80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F8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BB1F80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B1F8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B1F80"/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B1F8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BB1F8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1F8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1F8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1F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1F80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B1F80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B1F80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B1F8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B1F80"/>
    <w:rPr>
      <w:rFonts w:ascii="Segoe UI" w:hAnsi="Segoe UI" w:cs="Segoe UI"/>
      <w:szCs w:val="16"/>
    </w:rPr>
  </w:style>
  <w:style w:type="paragraph" w:styleId="EnvelopeReturn">
    <w:name w:val="envelope return"/>
    <w:basedOn w:val="Normal"/>
    <w:uiPriority w:val="99"/>
    <w:semiHidden/>
    <w:unhideWhenUsed/>
    <w:rsid w:val="00BB1F8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B1F80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B1F8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B1F8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BB1F8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1F80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1F8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BB1F8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BB1F8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BB1F8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B1F80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B1F80"/>
    <w:rPr>
      <w:rFonts w:ascii="Consolas" w:hAnsi="Consolas"/>
      <w:szCs w:val="21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937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535353" w:themeColor="accent1" w:themeShade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93758"/>
    <w:rPr>
      <w:rFonts w:asciiTheme="majorHAnsi" w:eastAsiaTheme="majorEastAsia" w:hAnsiTheme="majorHAnsi" w:cstheme="majorBidi"/>
      <w:color w:val="535353" w:themeColor="accent1" w:themeShade="BF"/>
      <w:sz w:val="24"/>
      <w:szCs w:val="24"/>
      <w:shd w:val="pct20" w:color="auto" w:fill="auto"/>
    </w:rPr>
  </w:style>
  <w:style w:type="paragraph" w:styleId="ListNumber">
    <w:name w:val="List Number"/>
    <w:basedOn w:val="Normal"/>
    <w:uiPriority w:val="10"/>
    <w:qFormat/>
    <w:rsid w:val="003F2336"/>
    <w:pPr>
      <w:numPr>
        <w:numId w:val="6"/>
      </w:numPr>
      <w:ind w:left="1080"/>
      <w:contextualSpacing/>
    </w:pPr>
  </w:style>
  <w:style w:type="paragraph" w:styleId="ListBullet">
    <w:name w:val="List Bullet"/>
    <w:basedOn w:val="Normal"/>
    <w:uiPriority w:val="10"/>
    <w:rsid w:val="003F2336"/>
    <w:pPr>
      <w:numPr>
        <w:numId w:val="11"/>
      </w:numPr>
      <w:ind w:left="108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1C7F98"/>
    <w:pPr>
      <w:spacing w:after="100"/>
      <w:ind w:left="0"/>
    </w:pPr>
  </w:style>
  <w:style w:type="character" w:styleId="Hyperlink">
    <w:name w:val="Hyperlink"/>
    <w:basedOn w:val="DefaultParagraphFont"/>
    <w:uiPriority w:val="99"/>
    <w:unhideWhenUsed/>
    <w:rsid w:val="001C7F98"/>
    <w:rPr>
      <w:color w:val="407F83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F98"/>
    <w:rPr>
      <w:rFonts w:asciiTheme="majorHAnsi" w:eastAsiaTheme="majorEastAsia" w:hAnsiTheme="majorHAnsi" w:cstheme="majorBidi"/>
      <w:color w:val="373737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326161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2045B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2">
    <w:name w:val="toc 2"/>
    <w:basedOn w:val="Normal"/>
    <w:next w:val="Normal"/>
    <w:autoRedefine/>
    <w:uiPriority w:val="39"/>
    <w:unhideWhenUsed/>
    <w:rsid w:val="00926918"/>
    <w:pPr>
      <w:spacing w:after="100"/>
      <w:ind w:left="220"/>
    </w:pPr>
  </w:style>
  <w:style w:type="table" w:styleId="TableGrid">
    <w:name w:val="Table Grid"/>
    <w:basedOn w:val="TableNormal"/>
    <w:uiPriority w:val="39"/>
    <w:rsid w:val="00EB25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ideon%20Bergbaum\AppData\Roaming\Microsoft\Templates\Create%20an%20Outlin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9BF41127FC14158BA3644FA6A2EE7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44AC87-4845-4801-8D07-4F7A81319DBE}"/>
      </w:docPartPr>
      <w:docPartBody>
        <w:p w:rsidR="0050741E" w:rsidRDefault="00000000">
          <w:pPr>
            <w:pStyle w:val="09BF41127FC14158BA3644FA6A2EE72E"/>
          </w:pPr>
          <w:r w:rsidRPr="006272EE">
            <w:rPr>
              <w:lang w:bidi="en-GB"/>
            </w:rPr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638CF"/>
    <w:multiLevelType w:val="multilevel"/>
    <w:tmpl w:val="5C7EBD96"/>
    <w:lvl w:ilvl="0">
      <w:start w:val="1"/>
      <w:numFmt w:val="low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8211319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80"/>
    <w:rsid w:val="00251580"/>
    <w:rsid w:val="0050741E"/>
    <w:rsid w:val="00CF1659"/>
    <w:rsid w:val="00E3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 w:line="288" w:lineRule="auto"/>
      <w:ind w:left="36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9BF41127FC14158BA3644FA6A2EE72E">
    <w:name w:val="09BF41127FC14158BA3644FA6A2EE72E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US" w:eastAsia="ja-JP"/>
      <w14:ligatures w14:val="none"/>
    </w:rPr>
  </w:style>
  <w:style w:type="paragraph" w:styleId="ListNumber">
    <w:name w:val="List Number"/>
    <w:basedOn w:val="Normal"/>
    <w:uiPriority w:val="10"/>
    <w:qFormat/>
    <w:pPr>
      <w:numPr>
        <w:numId w:val="1"/>
      </w:numPr>
      <w:spacing w:after="120" w:line="288" w:lineRule="auto"/>
      <w:ind w:left="0" w:firstLine="0"/>
      <w:contextualSpacing/>
    </w:pPr>
    <w:rPr>
      <w:rFonts w:eastAsiaTheme="minorHAnsi"/>
      <w:color w:val="156082" w:themeColor="accent1"/>
      <w:kern w:val="0"/>
      <w:sz w:val="22"/>
      <w:szCs w:val="22"/>
      <w:lang w:val="en-US"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utline">
  <a:themeElements>
    <a:clrScheme name="Custom 1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407F83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21603-0717-483D-9406-1FA469FB5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Create an Outline.dotx</Template>
  <TotalTime>4173</TotalTime>
  <Pages>13</Pages>
  <Words>2675</Words>
  <Characters>15249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Bergbaum</dc:creator>
  <cp:keywords/>
  <dc:description/>
  <cp:lastModifiedBy>Gideon Bergbaum</cp:lastModifiedBy>
  <cp:revision>2</cp:revision>
  <dcterms:created xsi:type="dcterms:W3CDTF">2025-12-30T17:47:00Z</dcterms:created>
  <dcterms:modified xsi:type="dcterms:W3CDTF">2026-01-02T15:20:00Z</dcterms:modified>
</cp:coreProperties>
</file>